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/>
          <w:b/>
          <w:bCs/>
          <w:lang w:eastAsia="zh-CN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  <w:lang w:eastAsia="zh-CN"/>
        </w:rPr>
      </w:pPr>
    </w:p>
    <w:p>
      <w:pPr>
        <w:jc w:val="center"/>
        <w:rPr>
          <w:rFonts w:ascii="宋体" w:hAnsi="宋体" w:eastAsia="宋体"/>
          <w:b/>
          <w:bCs/>
          <w:sz w:val="68"/>
          <w:szCs w:val="68"/>
          <w:lang w:eastAsia="zh-CN"/>
        </w:rPr>
      </w:pPr>
      <w:r>
        <w:rPr>
          <w:rFonts w:hint="eastAsia" w:ascii="宋体" w:hAnsi="宋体" w:eastAsia="宋体"/>
          <w:b/>
          <w:bCs/>
          <w:sz w:val="68"/>
          <w:szCs w:val="68"/>
          <w:lang w:eastAsia="zh-CN"/>
        </w:rPr>
        <w:t>郑州致欧网络科技有限公司</w:t>
      </w:r>
    </w:p>
    <w:p>
      <w:pPr>
        <w:jc w:val="center"/>
        <w:rPr>
          <w:rFonts w:hint="eastAsia" w:ascii="宋体" w:hAnsi="宋体" w:eastAsia="宋体"/>
          <w:b/>
          <w:bCs/>
          <w:sz w:val="68"/>
          <w:szCs w:val="68"/>
          <w:lang w:eastAsia="zh-CN"/>
        </w:rPr>
      </w:pPr>
      <w:r>
        <w:rPr>
          <w:rFonts w:hint="eastAsia" w:ascii="宋体" w:hAnsi="宋体" w:eastAsia="宋体"/>
          <w:b/>
          <w:bCs/>
          <w:sz w:val="68"/>
          <w:szCs w:val="68"/>
          <w:lang w:val="en-US" w:eastAsia="zh-CN"/>
        </w:rPr>
        <w:t>EYA欧线物流商匹配公式更新</w:t>
      </w:r>
    </w:p>
    <w:p>
      <w:pPr>
        <w:rPr>
          <w:rFonts w:ascii="宋体" w:hAnsi="宋体" w:eastAsia="宋体"/>
          <w:b/>
          <w:bCs/>
          <w:lang w:eastAsia="zh-CN"/>
        </w:rPr>
      </w:pPr>
    </w:p>
    <w:p>
      <w:pPr>
        <w:rPr>
          <w:rFonts w:ascii="宋体" w:hAnsi="宋体" w:eastAsia="宋体"/>
          <w:b/>
          <w:bCs/>
          <w:lang w:val="en-AU" w:eastAsia="zh-CN"/>
        </w:rPr>
      </w:pPr>
    </w:p>
    <w:p>
      <w:pPr>
        <w:rPr>
          <w:rFonts w:ascii="宋体" w:hAnsi="宋体" w:eastAsia="宋体"/>
          <w:b/>
          <w:bCs/>
          <w:lang w:val="en-AU" w:eastAsia="zh-CN"/>
        </w:rPr>
      </w:pPr>
    </w:p>
    <w:p>
      <w:pPr>
        <w:jc w:val="center"/>
        <w:rPr>
          <w:rFonts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版本：</w:t>
      </w:r>
      <w:r>
        <w:rPr>
          <w:rFonts w:hint="eastAsia" w:ascii="宋体" w:hAnsi="宋体" w:eastAsia="宋体"/>
          <w:b/>
          <w:bCs/>
          <w:lang w:val="en-US" w:eastAsia="zh-CN"/>
        </w:rPr>
        <w:t>2</w:t>
      </w:r>
      <w:r>
        <w:rPr>
          <w:rFonts w:hint="eastAsia" w:ascii="宋体" w:hAnsi="宋体" w:eastAsia="宋体"/>
          <w:b/>
          <w:bCs/>
          <w:lang w:eastAsia="zh-CN"/>
        </w:rPr>
        <w:t>.0</w:t>
      </w:r>
    </w:p>
    <w:p>
      <w:pPr>
        <w:spacing w:after="0" w:line="240" w:lineRule="auto"/>
        <w:rPr>
          <w:rFonts w:ascii="宋体" w:hAnsi="宋体" w:eastAsia="宋体"/>
          <w:b/>
          <w:bCs/>
          <w:lang w:val="en-AU" w:eastAsia="zh-C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6840" w:h="11907" w:orient="landscape"/>
          <w:pgMar w:top="1134" w:right="1134" w:bottom="851" w:left="1134" w:header="567" w:footer="68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titlePg/>
        </w:sectPr>
      </w:pPr>
    </w:p>
    <w:p>
      <w:pPr>
        <w:pStyle w:val="39"/>
        <w:rPr>
          <w:rFonts w:hAnsi="宋体"/>
          <w:b/>
          <w:bCs/>
          <w:sz w:val="30"/>
          <w:szCs w:val="30"/>
        </w:rPr>
      </w:pPr>
      <w:r>
        <w:rPr>
          <w:rFonts w:hint="eastAsia" w:hAnsi="宋体"/>
          <w:b/>
          <w:bCs/>
          <w:sz w:val="30"/>
          <w:szCs w:val="30"/>
        </w:rPr>
        <w:t>文档控制</w:t>
      </w:r>
    </w:p>
    <w:tbl>
      <w:tblPr>
        <w:tblStyle w:val="75"/>
        <w:tblW w:w="12191" w:type="dxa"/>
        <w:jc w:val="center"/>
        <w:tblBorders>
          <w:top w:val="single" w:color="808080" w:sz="18" w:space="0"/>
          <w:left w:val="single" w:color="808080" w:sz="18" w:space="0"/>
          <w:bottom w:val="single" w:color="auto" w:sz="12" w:space="0"/>
          <w:right w:val="single" w:color="808080" w:sz="18" w:space="0"/>
          <w:insideH w:val="single" w:color="808080" w:sz="2" w:space="0"/>
          <w:insideV w:val="single" w:color="80808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8222"/>
      </w:tblGrid>
      <w:tr>
        <w:tblPrEx>
          <w:tblBorders>
            <w:top w:val="single" w:color="808080" w:sz="18" w:space="0"/>
            <w:left w:val="single" w:color="808080" w:sz="18" w:space="0"/>
            <w:bottom w:val="single" w:color="auto" w:sz="12" w:space="0"/>
            <w:right w:val="single" w:color="808080" w:sz="18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3969" w:type="dxa"/>
            <w:shd w:val="pct10" w:color="auto" w:fill="auto"/>
            <w:vAlign w:val="center"/>
          </w:tcPr>
          <w:p>
            <w:pPr>
              <w:rPr>
                <w:rFonts w:ascii="宋体" w:hAnsi="宋体" w:eastAsia="宋体"/>
                <w:b/>
                <w:color w:val="0000FF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Cs w:val="24"/>
                <w:lang w:eastAsia="zh-CN"/>
              </w:rPr>
              <w:t>文档名称</w:t>
            </w:r>
          </w:p>
        </w:tc>
        <w:tc>
          <w:tcPr>
            <w:tcW w:w="8222" w:type="dxa"/>
            <w:shd w:val="pct10" w:color="auto" w:fill="FFFFFF"/>
            <w:vAlign w:val="center"/>
          </w:tcPr>
          <w:p>
            <w:pPr>
              <w:rPr>
                <w:rFonts w:ascii="宋体" w:hAnsi="宋体" w:eastAsia="宋体"/>
                <w:color w:val="0000FF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sz w:val="21"/>
                <w:szCs w:val="20"/>
                <w:lang w:val="en-US" w:eastAsia="zh-CN"/>
              </w:rPr>
              <w:t>EYA欧线物流商匹配公式更新</w:t>
            </w:r>
          </w:p>
        </w:tc>
      </w:tr>
      <w:tr>
        <w:tblPrEx>
          <w:tblBorders>
            <w:top w:val="single" w:color="808080" w:sz="18" w:space="0"/>
            <w:left w:val="single" w:color="808080" w:sz="18" w:space="0"/>
            <w:bottom w:val="single" w:color="auto" w:sz="12" w:space="0"/>
            <w:right w:val="single" w:color="808080" w:sz="18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3969" w:type="dxa"/>
            <w:shd w:val="pct10" w:color="auto" w:fill="auto"/>
            <w:vAlign w:val="center"/>
          </w:tcPr>
          <w:p>
            <w:pPr>
              <w:rPr>
                <w:rFonts w:ascii="宋体" w:hAnsi="宋体" w:eastAsia="宋体"/>
                <w:b/>
                <w:szCs w:val="24"/>
              </w:rPr>
            </w:pPr>
            <w:r>
              <w:rPr>
                <w:rFonts w:hint="eastAsia" w:ascii="宋体" w:hAnsi="宋体" w:eastAsia="宋体"/>
                <w:b/>
                <w:szCs w:val="24"/>
              </w:rPr>
              <w:t>文档代码</w:t>
            </w:r>
          </w:p>
        </w:tc>
        <w:tc>
          <w:tcPr>
            <w:tcW w:w="8222" w:type="dxa"/>
            <w:shd w:val="pct10" w:color="auto" w:fill="FFFFFF"/>
            <w:vAlign w:val="center"/>
          </w:tcPr>
          <w:p>
            <w:pPr>
              <w:rPr>
                <w:rFonts w:hint="default" w:ascii="宋体" w:hAnsi="宋体" w:eastAsia="宋体"/>
                <w:szCs w:val="24"/>
                <w:lang w:val="en-US" w:eastAsia="zh-CN"/>
              </w:rPr>
            </w:pPr>
            <w:r>
              <w:rPr>
                <w:rFonts w:ascii="宋体" w:hAnsi="宋体" w:eastAsia="宋体"/>
                <w:szCs w:val="24"/>
                <w:lang w:eastAsia="zh-CN"/>
              </w:rPr>
              <w:t>ZIEL</w:t>
            </w:r>
            <w:r>
              <w:rPr>
                <w:rFonts w:hint="eastAsia" w:ascii="宋体" w:hAnsi="宋体" w:eastAsia="宋体"/>
                <w:szCs w:val="24"/>
                <w:lang w:eastAsia="zh-CN"/>
              </w:rPr>
              <w:t>_B</w:t>
            </w:r>
            <w:r>
              <w:rPr>
                <w:rFonts w:ascii="宋体" w:hAnsi="宋体" w:eastAsia="宋体"/>
                <w:szCs w:val="24"/>
                <w:lang w:eastAsia="zh-CN"/>
              </w:rPr>
              <w:t>P</w:t>
            </w:r>
            <w:r>
              <w:rPr>
                <w:rFonts w:hint="eastAsia" w:ascii="宋体" w:hAnsi="宋体" w:eastAsia="宋体"/>
                <w:szCs w:val="24"/>
                <w:lang w:eastAsia="zh-CN"/>
              </w:rPr>
              <w:t>_UT</w:t>
            </w:r>
            <w:r>
              <w:rPr>
                <w:rFonts w:ascii="宋体" w:hAnsi="宋体" w:eastAsia="宋体"/>
                <w:szCs w:val="24"/>
                <w:lang w:eastAsia="zh-CN"/>
              </w:rPr>
              <w:t>_</w:t>
            </w:r>
            <w:r>
              <w:rPr>
                <w:rFonts w:hint="eastAsia" w:ascii="微软雅黑" w:hAnsi="微软雅黑" w:eastAsia="微软雅黑"/>
                <w:b w:val="0"/>
                <w:bCs/>
                <w:sz w:val="21"/>
                <w:szCs w:val="20"/>
                <w:lang w:val="en-US" w:eastAsia="zh-CN"/>
              </w:rPr>
              <w:t>EYA欧线物流商匹配公式更新</w:t>
            </w:r>
            <w:r>
              <w:rPr>
                <w:rFonts w:hint="eastAsia" w:ascii="宋体" w:hAnsi="宋体" w:eastAsia="宋体"/>
                <w:szCs w:val="24"/>
                <w:lang w:eastAsia="zh-CN"/>
              </w:rPr>
              <w:t>测试文档_V</w:t>
            </w:r>
            <w:r>
              <w:rPr>
                <w:rFonts w:hint="eastAsia" w:ascii="宋体" w:hAnsi="宋体" w:eastAsia="宋体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/>
                <w:szCs w:val="24"/>
                <w:lang w:eastAsia="zh-CN"/>
              </w:rPr>
              <w:t>.0_20</w:t>
            </w:r>
            <w:r>
              <w:rPr>
                <w:rFonts w:hint="eastAsia" w:ascii="宋体" w:hAnsi="宋体" w:eastAsia="宋体"/>
                <w:szCs w:val="24"/>
                <w:lang w:val="en-US" w:eastAsia="zh-CN"/>
              </w:rPr>
              <w:t>20.03.19</w:t>
            </w:r>
          </w:p>
        </w:tc>
      </w:tr>
      <w:tr>
        <w:tblPrEx>
          <w:tblBorders>
            <w:top w:val="single" w:color="808080" w:sz="18" w:space="0"/>
            <w:left w:val="single" w:color="808080" w:sz="18" w:space="0"/>
            <w:bottom w:val="single" w:color="auto" w:sz="12" w:space="0"/>
            <w:right w:val="single" w:color="808080" w:sz="18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pct10" w:color="auto" w:fill="auto"/>
            <w:vAlign w:val="center"/>
          </w:tcPr>
          <w:p>
            <w:pPr>
              <w:rPr>
                <w:rFonts w:ascii="宋体" w:hAnsi="宋体" w:eastAsia="宋体"/>
                <w:b/>
                <w:szCs w:val="24"/>
              </w:rPr>
            </w:pPr>
            <w:r>
              <w:rPr>
                <w:rFonts w:hint="eastAsia" w:ascii="宋体" w:hAnsi="宋体" w:eastAsia="宋体"/>
                <w:b/>
                <w:szCs w:val="24"/>
              </w:rPr>
              <w:t>文档描述</w:t>
            </w:r>
          </w:p>
        </w:tc>
        <w:tc>
          <w:tcPr>
            <w:tcW w:w="8222" w:type="dxa"/>
            <w:shd w:val="pct10" w:color="auto" w:fill="FFFFFF"/>
          </w:tcPr>
          <w:p>
            <w:pPr>
              <w:rPr>
                <w:rFonts w:ascii="宋体" w:hAnsi="宋体" w:eastAsia="宋体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Cs w:val="24"/>
                <w:lang w:eastAsia="zh-CN"/>
              </w:rPr>
              <w:t>系统测试文档</w:t>
            </w:r>
          </w:p>
        </w:tc>
      </w:tr>
    </w:tbl>
    <w:p>
      <w:pPr>
        <w:pStyle w:val="39"/>
        <w:rPr>
          <w:rFonts w:hAnsi="宋体"/>
          <w:b/>
          <w:bCs/>
          <w:sz w:val="30"/>
          <w:szCs w:val="30"/>
        </w:rPr>
      </w:pPr>
    </w:p>
    <w:p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版本信息</w:t>
      </w:r>
    </w:p>
    <w:tbl>
      <w:tblPr>
        <w:tblStyle w:val="75"/>
        <w:tblW w:w="12191" w:type="dxa"/>
        <w:jc w:val="center"/>
        <w:tblBorders>
          <w:top w:val="single" w:color="808080" w:sz="18" w:space="0"/>
          <w:left w:val="single" w:color="808080" w:sz="18" w:space="0"/>
          <w:bottom w:val="single" w:color="808080" w:sz="18" w:space="0"/>
          <w:right w:val="single" w:color="808080" w:sz="18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242"/>
        <w:gridCol w:w="6379"/>
        <w:gridCol w:w="2410"/>
      </w:tblGrid>
      <w:tr>
        <w:tblPrEx>
          <w:tblBorders>
            <w:top w:val="single" w:color="808080" w:sz="18" w:space="0"/>
            <w:left w:val="single" w:color="808080" w:sz="18" w:space="0"/>
            <w:bottom w:val="single" w:color="808080" w:sz="18" w:space="0"/>
            <w:right w:val="single" w:color="808080" w:sz="18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pct10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修改日期</w:t>
            </w:r>
          </w:p>
        </w:tc>
        <w:tc>
          <w:tcPr>
            <w:tcW w:w="1242" w:type="dxa"/>
            <w:shd w:val="pct10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版本</w:t>
            </w:r>
          </w:p>
        </w:tc>
        <w:tc>
          <w:tcPr>
            <w:tcW w:w="6379" w:type="dxa"/>
            <w:shd w:val="pct10" w:color="auto" w:fill="auto"/>
            <w:vAlign w:val="center"/>
          </w:tcPr>
          <w:p>
            <w:pPr>
              <w:ind w:left="-3" w:leftChars="-1"/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描述</w:t>
            </w:r>
          </w:p>
        </w:tc>
        <w:tc>
          <w:tcPr>
            <w:tcW w:w="2410" w:type="dxa"/>
            <w:shd w:val="pct10" w:color="auto" w:fill="auto"/>
            <w:vAlign w:val="center"/>
          </w:tcPr>
          <w:p>
            <w:pPr>
              <w:ind w:left="-3" w:leftChars="-1"/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作者</w:t>
            </w:r>
          </w:p>
        </w:tc>
      </w:tr>
      <w:tr>
        <w:tblPrEx>
          <w:tblBorders>
            <w:top w:val="single" w:color="808080" w:sz="18" w:space="0"/>
            <w:left w:val="single" w:color="808080" w:sz="18" w:space="0"/>
            <w:bottom w:val="single" w:color="808080" w:sz="18" w:space="0"/>
            <w:right w:val="single" w:color="808080" w:sz="18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2160" w:type="dxa"/>
            <w:vAlign w:val="center"/>
          </w:tcPr>
          <w:p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20</w:t>
            </w:r>
            <w:r>
              <w:rPr>
                <w:rFonts w:hint="eastAsia" w:ascii="宋体" w:hAnsi="宋体" w:eastAsia="宋体"/>
                <w:bCs/>
                <w:lang w:val="en-US" w:eastAsia="zh-CN"/>
              </w:rPr>
              <w:t>20</w:t>
            </w:r>
            <w:r>
              <w:rPr>
                <w:rFonts w:hint="eastAsia" w:ascii="宋体" w:hAnsi="宋体" w:eastAsia="宋体"/>
                <w:bCs/>
              </w:rPr>
              <w:t>年</w:t>
            </w:r>
            <w:r>
              <w:rPr>
                <w:rFonts w:hint="eastAsia" w:ascii="宋体" w:hAnsi="宋体" w:eastAsia="宋体"/>
                <w:bCs/>
                <w:lang w:val="en-US" w:eastAsia="zh-CN"/>
              </w:rPr>
              <w:t>03</w:t>
            </w:r>
            <w:r>
              <w:rPr>
                <w:rFonts w:hint="eastAsia" w:ascii="宋体" w:hAnsi="宋体" w:eastAsia="宋体"/>
                <w:bCs/>
              </w:rPr>
              <w:t>月</w:t>
            </w:r>
            <w:r>
              <w:rPr>
                <w:rFonts w:hint="eastAsia" w:ascii="宋体" w:hAnsi="宋体" w:eastAsia="宋体"/>
                <w:bCs/>
                <w:lang w:val="en-US" w:eastAsia="zh-CN"/>
              </w:rPr>
              <w:t>19</w:t>
            </w:r>
            <w:r>
              <w:rPr>
                <w:rFonts w:hint="eastAsia" w:ascii="宋体" w:hAnsi="宋体" w:eastAsia="宋体"/>
                <w:bCs/>
              </w:rPr>
              <w:t>日</w:t>
            </w:r>
          </w:p>
        </w:tc>
        <w:tc>
          <w:tcPr>
            <w:tcW w:w="1242" w:type="dxa"/>
            <w:vAlign w:val="center"/>
          </w:tcPr>
          <w:p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V</w:t>
            </w:r>
            <w:r>
              <w:rPr>
                <w:rFonts w:hint="eastAsia" w:ascii="宋体" w:hAnsi="宋体" w:eastAsia="宋体"/>
                <w:bCs/>
                <w:lang w:val="en-US" w:eastAsia="zh-CN"/>
              </w:rPr>
              <w:t>2</w:t>
            </w:r>
            <w:r>
              <w:rPr>
                <w:rFonts w:hint="eastAsia" w:ascii="宋体" w:hAnsi="宋体" w:eastAsia="宋体"/>
                <w:bCs/>
              </w:rPr>
              <w:t>.0</w:t>
            </w:r>
          </w:p>
        </w:tc>
        <w:tc>
          <w:tcPr>
            <w:tcW w:w="6379" w:type="dxa"/>
            <w:vAlign w:val="center"/>
          </w:tcPr>
          <w:p>
            <w:pPr>
              <w:jc w:val="left"/>
              <w:rPr>
                <w:rFonts w:hint="default" w:ascii="宋体" w:hAnsi="宋体" w:eastAsia="宋体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UPS取消了住宅配送费，并更新了几个国家的基础运费，为了是物流商匹配规则更加准确，需要对后台公式、数据进行更新。</w:t>
            </w:r>
          </w:p>
        </w:tc>
        <w:tc>
          <w:tcPr>
            <w:tcW w:w="2410" w:type="dxa"/>
            <w:vAlign w:val="center"/>
          </w:tcPr>
          <w:p>
            <w:pPr>
              <w:rPr>
                <w:rFonts w:hint="default" w:ascii="宋体" w:hAnsi="宋体" w:eastAsia="宋体"/>
                <w:bCs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lang w:val="en-US" w:eastAsia="zh-CN"/>
              </w:rPr>
              <w:t>李宜哲</w:t>
            </w:r>
          </w:p>
        </w:tc>
      </w:tr>
    </w:tbl>
    <w:p>
      <w:pPr>
        <w:spacing w:after="0" w:line="240" w:lineRule="auto"/>
        <w:rPr>
          <w:rFonts w:ascii="宋体" w:hAnsi="宋体" w:eastAsia="宋体"/>
          <w:b/>
          <w:bCs/>
          <w:lang w:val="en-AU" w:eastAsia="zh-CN"/>
        </w:rPr>
        <w:sectPr>
          <w:pgSz w:w="16840" w:h="11907" w:orient="landscape"/>
          <w:pgMar w:top="1134" w:right="1134" w:bottom="851" w:left="1134" w:header="567" w:footer="68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</w:p>
    <w:p>
      <w:pPr>
        <w:pStyle w:val="2"/>
        <w:pageBreakBefore w:val="0"/>
        <w:rPr>
          <w:rFonts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系统测试报告：</w:t>
      </w:r>
    </w:p>
    <w:tbl>
      <w:tblPr>
        <w:tblStyle w:val="75"/>
        <w:tblW w:w="14567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2353"/>
        <w:gridCol w:w="8080"/>
        <w:gridCol w:w="2410"/>
        <w:gridCol w:w="172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2353" w:type="dxa"/>
            <w:shd w:val="pct10" w:color="auto" w:fill="auto"/>
            <w:vAlign w:val="center"/>
          </w:tcPr>
          <w:p>
            <w:pPr>
              <w:pStyle w:val="205"/>
              <w:jc w:val="both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测试流程</w:t>
            </w:r>
            <w:r>
              <w:rPr>
                <w:rFonts w:hint="eastAsia" w:ascii="宋体" w:hAnsi="宋体"/>
                <w:sz w:val="28"/>
                <w:szCs w:val="28"/>
              </w:rPr>
              <w:t>:</w:t>
            </w:r>
          </w:p>
        </w:tc>
        <w:tc>
          <w:tcPr>
            <w:tcW w:w="8080" w:type="dxa"/>
            <w:shd w:val="pct10" w:color="auto" w:fill="auto"/>
            <w:vAlign w:val="center"/>
          </w:tcPr>
          <w:p>
            <w:pPr>
              <w:pStyle w:val="205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对比Excel计算的SKU运费与系统计算的运费是否一致</w:t>
            </w:r>
          </w:p>
        </w:tc>
        <w:tc>
          <w:tcPr>
            <w:tcW w:w="2410" w:type="dxa"/>
            <w:shd w:val="pct10" w:color="auto" w:fill="auto"/>
            <w:vAlign w:val="center"/>
          </w:tcPr>
          <w:p>
            <w:pPr>
              <w:pStyle w:val="205"/>
              <w:ind w:left="460" w:hanging="460"/>
              <w:jc w:val="both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测试负责人</w:t>
            </w:r>
            <w:r>
              <w:rPr>
                <w:rFonts w:hint="eastAsia" w:ascii="宋体" w:hAnsi="宋体"/>
                <w:sz w:val="28"/>
                <w:szCs w:val="28"/>
              </w:rPr>
              <w:t>:</w:t>
            </w:r>
          </w:p>
        </w:tc>
        <w:tc>
          <w:tcPr>
            <w:tcW w:w="1724" w:type="dxa"/>
            <w:shd w:val="pct10" w:color="auto" w:fill="auto"/>
            <w:vAlign w:val="center"/>
          </w:tcPr>
          <w:p>
            <w:pPr>
              <w:pStyle w:val="205"/>
              <w:ind w:right="34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李宜哲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2353" w:type="dxa"/>
            <w:shd w:val="pct10" w:color="auto" w:fill="auto"/>
            <w:vAlign w:val="center"/>
          </w:tcPr>
          <w:p>
            <w:pPr>
              <w:pStyle w:val="205"/>
              <w:jc w:val="both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测试情景描述</w:t>
            </w:r>
            <w:r>
              <w:rPr>
                <w:rFonts w:hint="eastAsia" w:ascii="宋体" w:hAnsi="宋体"/>
                <w:sz w:val="28"/>
                <w:szCs w:val="28"/>
              </w:rPr>
              <w:t>:</w:t>
            </w:r>
          </w:p>
        </w:tc>
        <w:tc>
          <w:tcPr>
            <w:tcW w:w="8080" w:type="dxa"/>
            <w:shd w:val="pct10" w:color="auto" w:fill="auto"/>
            <w:vAlign w:val="center"/>
          </w:tcPr>
          <w:p>
            <w:pPr>
              <w:pStyle w:val="205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调取订单，看系统计算的运费是否和excel一致，选择的物流公司是否和excel一致。</w:t>
            </w:r>
          </w:p>
        </w:tc>
        <w:tc>
          <w:tcPr>
            <w:tcW w:w="2410" w:type="dxa"/>
            <w:shd w:val="pct10" w:color="auto" w:fill="auto"/>
            <w:vAlign w:val="center"/>
          </w:tcPr>
          <w:p>
            <w:pPr>
              <w:pStyle w:val="205"/>
              <w:ind w:left="460" w:hanging="460"/>
              <w:jc w:val="both"/>
              <w:rPr>
                <w:rFonts w:ascii="宋体" w:hAnsi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测试状态</w:t>
            </w:r>
            <w:r>
              <w:rPr>
                <w:rFonts w:hint="eastAsia" w:ascii="宋体" w:hAnsi="宋体"/>
                <w:sz w:val="28"/>
                <w:szCs w:val="28"/>
              </w:rPr>
              <w:t>:</w:t>
            </w: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(完成/未完成)</w:t>
            </w:r>
          </w:p>
        </w:tc>
        <w:tc>
          <w:tcPr>
            <w:tcW w:w="1724" w:type="dxa"/>
            <w:shd w:val="pct10" w:color="auto" w:fill="auto"/>
            <w:vAlign w:val="center"/>
          </w:tcPr>
          <w:p>
            <w:pPr>
              <w:pStyle w:val="205"/>
              <w:ind w:right="34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完成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2353" w:type="dxa"/>
            <w:shd w:val="pct10" w:color="auto" w:fill="auto"/>
            <w:vAlign w:val="center"/>
          </w:tcPr>
          <w:p>
            <w:pPr>
              <w:pStyle w:val="205"/>
              <w:jc w:val="both"/>
              <w:rPr>
                <w:rFonts w:ascii="宋体" w:hAnsi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期望结果</w:t>
            </w:r>
            <w:r>
              <w:rPr>
                <w:rFonts w:hint="eastAsia" w:ascii="宋体" w:hAnsi="宋体"/>
                <w:sz w:val="28"/>
                <w:szCs w:val="28"/>
              </w:rPr>
              <w:t>:</w:t>
            </w:r>
          </w:p>
        </w:tc>
        <w:tc>
          <w:tcPr>
            <w:tcW w:w="8080" w:type="dxa"/>
            <w:shd w:val="pct10" w:color="auto" w:fill="auto"/>
            <w:vAlign w:val="center"/>
          </w:tcPr>
          <w:p>
            <w:pPr>
              <w:pStyle w:val="205"/>
              <w:jc w:val="both"/>
              <w:rPr>
                <w:rFonts w:ascii="宋体" w:hAnsi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数据正确，程序测试通过</w:t>
            </w:r>
          </w:p>
        </w:tc>
        <w:tc>
          <w:tcPr>
            <w:tcW w:w="2410" w:type="dxa"/>
            <w:shd w:val="pct10" w:color="auto" w:fill="auto"/>
            <w:vAlign w:val="center"/>
          </w:tcPr>
          <w:p>
            <w:pPr>
              <w:pStyle w:val="205"/>
              <w:ind w:left="460" w:hanging="460"/>
              <w:jc w:val="both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测试日期</w:t>
            </w:r>
            <w:r>
              <w:rPr>
                <w:rFonts w:hint="eastAsia" w:ascii="宋体" w:hAnsi="宋体"/>
                <w:sz w:val="28"/>
                <w:szCs w:val="28"/>
              </w:rPr>
              <w:t>:</w:t>
            </w:r>
          </w:p>
        </w:tc>
        <w:tc>
          <w:tcPr>
            <w:tcW w:w="1724" w:type="dxa"/>
            <w:shd w:val="pct10" w:color="auto" w:fill="auto"/>
            <w:vAlign w:val="center"/>
          </w:tcPr>
          <w:p>
            <w:pPr>
              <w:pStyle w:val="205"/>
              <w:ind w:left="460" w:right="34" w:hanging="460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2020.03.19</w:t>
            </w:r>
          </w:p>
        </w:tc>
      </w:tr>
    </w:tbl>
    <w:p>
      <w:pPr>
        <w:pStyle w:val="205"/>
        <w:rPr>
          <w:rFonts w:asciiTheme="minorEastAsia" w:hAnsiTheme="minorEastAsia" w:eastAsiaTheme="minorEastAsia"/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/>
          <w:b/>
          <w:sz w:val="28"/>
          <w:szCs w:val="28"/>
          <w:lang w:eastAsia="zh-CN"/>
        </w:rPr>
        <w:t>测试数据</w:t>
      </w:r>
    </w:p>
    <w:p>
      <w:pPr>
        <w:pStyle w:val="205"/>
        <w:rPr>
          <w:rFonts w:hint="default" w:eastAsia="宋体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8543290" cy="3108325"/>
            <wp:effectExtent l="0" t="0" r="10160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4329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测试正确</w:t>
      </w:r>
    </w:p>
    <w:p>
      <w:pPr>
        <w:pStyle w:val="205"/>
        <w:rPr>
          <w:rFonts w:asciiTheme="minorEastAsia" w:hAnsiTheme="minorEastAsia" w:eastAsiaTheme="minorEastAsia"/>
          <w:b/>
          <w:sz w:val="28"/>
          <w:szCs w:val="28"/>
          <w:lang w:eastAsia="zh-CN"/>
        </w:rPr>
      </w:pPr>
    </w:p>
    <w:p>
      <w:pPr>
        <w:pStyle w:val="205"/>
        <w:rPr>
          <w:rFonts w:asciiTheme="minorEastAsia" w:hAnsiTheme="minorEastAsia" w:eastAsiaTheme="minorEastAsia"/>
          <w:b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b/>
          <w:sz w:val="28"/>
          <w:szCs w:val="28"/>
          <w:lang w:eastAsia="zh-CN"/>
        </w:rPr>
        <w:br w:type="textWrapping"/>
      </w:r>
      <w:r>
        <w:rPr>
          <w:rFonts w:hint="eastAsia" w:asciiTheme="minorEastAsia" w:hAnsiTheme="minorEastAsia" w:eastAsiaTheme="minorEastAsia"/>
          <w:b/>
          <w:sz w:val="28"/>
          <w:szCs w:val="28"/>
          <w:lang w:eastAsia="zh-CN"/>
        </w:rPr>
        <w:t>业务步骤</w:t>
      </w:r>
    </w:p>
    <w:tbl>
      <w:tblPr>
        <w:tblStyle w:val="75"/>
        <w:tblW w:w="13433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652"/>
        <w:gridCol w:w="4394"/>
        <w:gridCol w:w="2835"/>
        <w:gridCol w:w="2835"/>
        <w:gridCol w:w="1247"/>
        <w:gridCol w:w="147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blHeader/>
        </w:trPr>
        <w:tc>
          <w:tcPr>
            <w:tcW w:w="652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</w:tcPr>
          <w:p>
            <w:pPr>
              <w:pStyle w:val="205"/>
              <w:jc w:val="center"/>
              <w:rPr>
                <w:rFonts w:asciiTheme="minorEastAsia" w:hAnsiTheme="minor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eastAsia="zh-CN"/>
              </w:rPr>
              <w:t>顺序</w:t>
            </w:r>
          </w:p>
        </w:tc>
        <w:tc>
          <w:tcPr>
            <w:tcW w:w="4394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</w:tcPr>
          <w:p>
            <w:pPr>
              <w:pStyle w:val="205"/>
              <w:jc w:val="center"/>
              <w:rPr>
                <w:rFonts w:asciiTheme="minorEastAsia" w:hAnsiTheme="minor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eastAsia="zh-CN"/>
              </w:rPr>
              <w:t>业务步骤</w:t>
            </w:r>
          </w:p>
        </w:tc>
        <w:tc>
          <w:tcPr>
            <w:tcW w:w="2835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</w:tcPr>
          <w:p>
            <w:pPr>
              <w:pStyle w:val="205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eastAsia="zh-CN"/>
              </w:rPr>
              <w:t>输入数据/单据/信息</w:t>
            </w:r>
          </w:p>
        </w:tc>
        <w:tc>
          <w:tcPr>
            <w:tcW w:w="2835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</w:tcPr>
          <w:p>
            <w:pPr>
              <w:pStyle w:val="205"/>
              <w:jc w:val="center"/>
              <w:rPr>
                <w:rFonts w:asciiTheme="minorEastAsia" w:hAnsiTheme="minor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eastAsia="zh-CN"/>
              </w:rPr>
              <w:t>输出数据/单据/报告/结果</w:t>
            </w:r>
          </w:p>
        </w:tc>
        <w:tc>
          <w:tcPr>
            <w:tcW w:w="1247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</w:tcPr>
          <w:p>
            <w:pPr>
              <w:pStyle w:val="205"/>
              <w:jc w:val="center"/>
              <w:rPr>
                <w:rFonts w:asciiTheme="minorEastAsia" w:hAnsiTheme="minor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eastAsia="zh-CN"/>
              </w:rPr>
              <w:t>测试人</w:t>
            </w:r>
          </w:p>
        </w:tc>
        <w:tc>
          <w:tcPr>
            <w:tcW w:w="1470" w:type="dxa"/>
            <w:tcBorders>
              <w:top w:val="single" w:color="auto" w:sz="12" w:space="0"/>
              <w:bottom w:val="single" w:color="auto" w:sz="6" w:space="0"/>
            </w:tcBorders>
            <w:shd w:val="pct10" w:color="auto" w:fill="auto"/>
          </w:tcPr>
          <w:p>
            <w:pPr>
              <w:pStyle w:val="205"/>
              <w:jc w:val="center"/>
              <w:rPr>
                <w:rFonts w:asciiTheme="minorEastAsia" w:hAnsiTheme="minor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eastAsia="zh-CN"/>
              </w:rPr>
              <w:t>正确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/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eastAsia="zh-CN"/>
              </w:rPr>
              <w:t>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652" w:type="dxa"/>
            <w:tcBorders>
              <w:top w:val="nil"/>
            </w:tcBorders>
          </w:tcPr>
          <w:p>
            <w:pPr>
              <w:pStyle w:val="205"/>
              <w:jc w:val="center"/>
              <w:rPr>
                <w:rFonts w:asciiTheme="minorEastAsia" w:hAnsiTheme="minor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4394" w:type="dxa"/>
            <w:tcBorders>
              <w:top w:val="nil"/>
            </w:tcBorders>
          </w:tcPr>
          <w:p>
            <w:pPr>
              <w:pStyle w:val="205"/>
              <w:rPr>
                <w:rFonts w:hint="default" w:asciiTheme="minorEastAsia" w:hAnsiTheme="minorEastAsia" w:eastAsia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  <w:lang w:val="en-US" w:eastAsia="zh-CN"/>
              </w:rPr>
              <w:t>查询订单上的SKU,选择几个订单，看系统计算结果是否和excel计算一致</w:t>
            </w:r>
          </w:p>
        </w:tc>
        <w:tc>
          <w:tcPr>
            <w:tcW w:w="2835" w:type="dxa"/>
            <w:tcBorders>
              <w:top w:val="nil"/>
            </w:tcBorders>
          </w:tcPr>
          <w:p>
            <w:pPr>
              <w:pStyle w:val="205"/>
              <w:numPr>
                <w:ilvl w:val="0"/>
                <w:numId w:val="0"/>
              </w:numPr>
              <w:ind w:leftChars="0"/>
              <w:rPr>
                <w:rFonts w:hint="default" w:asciiTheme="minorEastAsia" w:hAnsiTheme="minorEastAsia" w:eastAsia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  <w:lang w:val="en-US" w:eastAsia="zh-CN"/>
              </w:rPr>
              <w:t>输入日期查询订单</w:t>
            </w:r>
          </w:p>
        </w:tc>
        <w:tc>
          <w:tcPr>
            <w:tcW w:w="2835" w:type="dxa"/>
            <w:tcBorders>
              <w:top w:val="nil"/>
            </w:tcBorders>
          </w:tcPr>
          <w:p>
            <w:pPr>
              <w:pStyle w:val="205"/>
              <w:rPr>
                <w:rFonts w:hint="default" w:asciiTheme="minorEastAsia" w:hAnsiTheme="minorEastAsia" w:eastAsia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  <w:lang w:val="en-US" w:eastAsia="zh-CN"/>
              </w:rPr>
              <w:t>物流公司匹配</w:t>
            </w:r>
          </w:p>
        </w:tc>
        <w:tc>
          <w:tcPr>
            <w:tcW w:w="1247" w:type="dxa"/>
            <w:tcBorders>
              <w:top w:val="nil"/>
            </w:tcBorders>
          </w:tcPr>
          <w:p>
            <w:pPr>
              <w:pStyle w:val="205"/>
              <w:rPr>
                <w:rFonts w:hint="default" w:asciiTheme="minorEastAsia" w:hAnsiTheme="minorEastAsia" w:eastAsia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  <w:lang w:val="en-US" w:eastAsia="zh-CN"/>
              </w:rPr>
              <w:t>李宜哲</w:t>
            </w:r>
          </w:p>
        </w:tc>
        <w:tc>
          <w:tcPr>
            <w:tcW w:w="1470" w:type="dxa"/>
            <w:tcBorders>
              <w:top w:val="nil"/>
            </w:tcBorders>
          </w:tcPr>
          <w:p>
            <w:pPr>
              <w:pStyle w:val="205"/>
              <w:rPr>
                <w:rFonts w:asciiTheme="minorEastAsia" w:hAnsiTheme="minorEastAsia" w:eastAsiaTheme="minorEastAsia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4"/>
                <w:szCs w:val="24"/>
                <w:lang w:eastAsia="zh-CN"/>
              </w:rPr>
              <w:t>正确</w:t>
            </w:r>
          </w:p>
        </w:tc>
      </w:tr>
    </w:tbl>
    <w:p>
      <w:pPr>
        <w:pStyle w:val="205"/>
        <w:rPr>
          <w:rFonts w:ascii="宋体" w:hAnsi="宋体"/>
          <w:b/>
          <w:lang w:eastAsia="zh-CN"/>
        </w:rPr>
      </w:pPr>
    </w:p>
    <w:p>
      <w:pPr>
        <w:pStyle w:val="205"/>
        <w:rPr>
          <w:rFonts w:ascii="宋体" w:hAnsi="宋体"/>
          <w:b/>
          <w:lang w:eastAsia="zh-CN"/>
        </w:rPr>
      </w:pPr>
    </w:p>
    <w:p>
      <w:pPr>
        <w:pStyle w:val="205"/>
        <w:rPr>
          <w:rFonts w:ascii="宋体" w:hAnsi="宋体"/>
          <w:b/>
          <w:sz w:val="24"/>
          <w:szCs w:val="24"/>
          <w:lang w:val="en-AU" w:eastAsia="zh-CN"/>
        </w:rPr>
      </w:pPr>
      <w:r>
        <w:rPr>
          <w:rFonts w:hint="eastAsia" w:ascii="宋体" w:hAnsi="宋体"/>
          <w:b/>
          <w:sz w:val="24"/>
          <w:szCs w:val="24"/>
          <w:lang w:eastAsia="zh-CN"/>
        </w:rPr>
        <w:t>备注：</w:t>
      </w:r>
    </w:p>
    <w:p>
      <w:pPr>
        <w:pStyle w:val="205"/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_________________________________________________________________________________________________________________________</w:t>
      </w:r>
    </w:p>
    <w:p>
      <w:pPr>
        <w:pStyle w:val="205"/>
        <w:rPr>
          <w:rFonts w:ascii="宋体" w:hAnsi="宋体"/>
          <w:b/>
          <w:bCs/>
          <w:sz w:val="24"/>
          <w:szCs w:val="24"/>
          <w:lang w:eastAsia="zh-CN"/>
        </w:rPr>
      </w:pPr>
      <w:r>
        <w:rPr>
          <w:rFonts w:ascii="宋体" w:hAnsi="宋体"/>
          <w:b/>
          <w:bCs/>
          <w:sz w:val="24"/>
          <w:szCs w:val="24"/>
          <w:lang w:eastAsia="zh-CN"/>
        </w:rPr>
        <w:t>________________________________________________________________________________________________________________________</w:t>
      </w:r>
    </w:p>
    <w:p>
      <w:pPr>
        <w:pStyle w:val="205"/>
        <w:rPr>
          <w:rFonts w:ascii="宋体" w:hAnsi="宋体"/>
          <w:b/>
          <w:bCs/>
          <w:sz w:val="24"/>
          <w:szCs w:val="24"/>
          <w:lang w:eastAsia="zh-CN"/>
        </w:rPr>
      </w:pPr>
    </w:p>
    <w:p>
      <w:pPr>
        <w:pStyle w:val="2"/>
        <w:pageBreakBefore w:val="0"/>
        <w:rPr>
          <w:rFonts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 xml:space="preserve">测试负责人确认签署: </w:t>
      </w:r>
      <w:r>
        <w:rPr>
          <w:rFonts w:hint="eastAsia" w:ascii="宋体" w:hAnsi="宋体" w:eastAsia="宋体" w:cs="Arial"/>
          <w:b w:val="0"/>
          <w:bCs/>
          <w:sz w:val="28"/>
          <w:szCs w:val="28"/>
          <w:u w:val="single"/>
          <w:lang w:eastAsia="zh-CN"/>
        </w:rPr>
        <w:t xml:space="preserve">    </w:t>
      </w:r>
      <w:r>
        <w:rPr>
          <w:rFonts w:hint="eastAsia" w:ascii="宋体" w:hAnsi="宋体" w:eastAsia="宋体" w:cs="Arial"/>
          <w:b w:val="0"/>
          <w:bCs/>
          <w:sz w:val="28"/>
          <w:szCs w:val="28"/>
          <w:u w:val="single"/>
          <w:lang w:val="en-US" w:eastAsia="zh-CN"/>
        </w:rPr>
        <w:t>李宜哲</w:t>
      </w:r>
      <w:r>
        <w:rPr>
          <w:rFonts w:hint="eastAsia" w:ascii="宋体" w:hAnsi="宋体" w:eastAsia="宋体" w:cs="Arial"/>
          <w:b w:val="0"/>
          <w:bCs/>
          <w:sz w:val="28"/>
          <w:szCs w:val="28"/>
          <w:u w:val="single"/>
          <w:lang w:eastAsia="zh-CN"/>
        </w:rPr>
        <w:t xml:space="preserve">             </w:t>
      </w:r>
      <w:r>
        <w:rPr>
          <w:rFonts w:ascii="宋体" w:hAnsi="宋体" w:eastAsia="宋体"/>
          <w:sz w:val="28"/>
          <w:szCs w:val="28"/>
          <w:lang w:eastAsia="zh-CN"/>
        </w:rPr>
        <w:t xml:space="preserve">  </w:t>
      </w:r>
      <w:bookmarkStart w:id="0" w:name="_Toc373221705"/>
      <w:bookmarkStart w:id="1" w:name="_Toc372089849"/>
      <w:r>
        <w:rPr>
          <w:rFonts w:ascii="宋体" w:hAnsi="宋体" w:eastAsia="宋体"/>
          <w:sz w:val="28"/>
          <w:szCs w:val="28"/>
          <w:lang w:eastAsia="zh-CN"/>
        </w:rPr>
        <w:t xml:space="preserve">      </w:t>
      </w:r>
      <w:r>
        <w:rPr>
          <w:rFonts w:hint="eastAsia" w:ascii="宋体" w:hAnsi="宋体" w:eastAsia="宋体"/>
          <w:sz w:val="28"/>
          <w:szCs w:val="28"/>
          <w:lang w:eastAsia="zh-CN"/>
        </w:rPr>
        <w:t xml:space="preserve">                </w:t>
      </w:r>
      <w:r>
        <w:rPr>
          <w:rFonts w:ascii="宋体" w:hAnsi="宋体" w:eastAsia="宋体"/>
          <w:sz w:val="28"/>
          <w:szCs w:val="28"/>
          <w:lang w:eastAsia="zh-CN"/>
        </w:rPr>
        <w:t xml:space="preserve"> </w:t>
      </w:r>
      <w:r>
        <w:rPr>
          <w:rFonts w:hint="eastAsia" w:ascii="宋体" w:hAnsi="宋体" w:eastAsia="宋体"/>
          <w:sz w:val="28"/>
          <w:szCs w:val="28"/>
          <w:lang w:eastAsia="zh-CN"/>
        </w:rPr>
        <w:t xml:space="preserve">日期: </w:t>
      </w:r>
      <w:r>
        <w:rPr>
          <w:rFonts w:hint="eastAsia" w:ascii="宋体" w:hAnsi="宋体" w:eastAsia="宋体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2020</w:t>
      </w:r>
      <w:r>
        <w:rPr>
          <w:rFonts w:hint="eastAsia" w:ascii="宋体" w:hAnsi="宋体" w:eastAsia="宋体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sz w:val="28"/>
          <w:szCs w:val="28"/>
          <w:lang w:eastAsia="zh-CN"/>
        </w:rPr>
        <w:t>年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03</w:t>
      </w:r>
      <w:r>
        <w:rPr>
          <w:rFonts w:hint="eastAsia" w:ascii="宋体" w:hAnsi="宋体" w:eastAsia="宋体"/>
          <w:sz w:val="28"/>
          <w:szCs w:val="28"/>
          <w:lang w:eastAsia="zh-CN"/>
        </w:rPr>
        <w:t>月</w:t>
      </w:r>
      <w:bookmarkEnd w:id="0"/>
      <w:bookmarkEnd w:id="1"/>
      <w:r>
        <w:rPr>
          <w:rFonts w:hint="eastAsia" w:ascii="宋体" w:hAnsi="宋体" w:eastAsia="宋体"/>
          <w:sz w:val="28"/>
          <w:szCs w:val="28"/>
          <w:lang w:val="en-US" w:eastAsia="zh-CN"/>
        </w:rPr>
        <w:t>19</w:t>
      </w:r>
      <w:bookmarkStart w:id="2" w:name="_GoBack"/>
      <w:bookmarkEnd w:id="2"/>
      <w:r>
        <w:rPr>
          <w:rFonts w:hint="eastAsia" w:ascii="宋体" w:hAnsi="宋体" w:eastAsia="宋体"/>
          <w:sz w:val="28"/>
          <w:szCs w:val="28"/>
          <w:lang w:eastAsia="zh-CN"/>
        </w:rPr>
        <w:t>日</w:t>
      </w:r>
    </w:p>
    <w:p>
      <w:pPr>
        <w:spacing w:after="0" w:line="240" w:lineRule="auto"/>
        <w:rPr>
          <w:rFonts w:ascii="宋体" w:hAnsi="宋体" w:eastAsia="宋体"/>
          <w:lang w:eastAsia="zh-CN"/>
        </w:rPr>
      </w:pPr>
    </w:p>
    <w:sectPr>
      <w:pgSz w:w="16840" w:h="11907" w:orient="landscape"/>
      <w:pgMar w:top="1134" w:right="1134" w:bottom="851" w:left="1134" w:header="567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001" w:csb1="00000000"/>
  </w:font>
  <w:font w:name="宋体常规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Helvetica">
    <w:altName w:val="Arial"/>
    <w:panose1 w:val="020B0504020202020204"/>
    <w:charset w:val="00"/>
    <w:family w:val="swiss"/>
    <w:pitch w:val="default"/>
    <w:sig w:usb0="00000000" w:usb1="00000000" w:usb2="00000000" w:usb3="00000000" w:csb0="00000001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ITC Officina Sans Book">
    <w:altName w:val="Arial Narro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9"/>
      <w:pBdr>
        <w:top w:val="single" w:color="auto" w:sz="4" w:space="10"/>
      </w:pBdr>
      <w:rPr>
        <w:sz w:val="20"/>
      </w:rPr>
    </w:pPr>
    <w:r>
      <w:rPr>
        <w:sz w:val="20"/>
        <w:lang w:val="en-AU"/>
      </w:rPr>
      <w:tab/>
    </w:r>
    <w:r>
      <w:rPr>
        <w:rFonts w:hint="eastAsia"/>
        <w:sz w:val="20"/>
        <w:lang w:val="en-AU"/>
      </w:rPr>
      <w:tab/>
    </w:r>
    <w:r>
      <w:rPr>
        <w:rFonts w:hint="eastAsia"/>
        <w:sz w:val="20"/>
        <w:lang w:val="en-AU" w:eastAsia="zh-CN"/>
      </w:rPr>
      <w:t xml:space="preserve">                                         </w:t>
    </w:r>
    <w:r>
      <w:rPr>
        <w:rFonts w:hint="eastAsia"/>
        <w:sz w:val="20"/>
        <w:lang w:val="en-AU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  <w:r>
      <w:rPr>
        <w:sz w:val="20"/>
        <w:lang w:val="en-AU"/>
      </w:rPr>
      <w:t xml:space="preserve">/ </w:t>
    </w:r>
    <w:r>
      <w:rPr>
        <w:rStyle w:val="81"/>
        <w:sz w:val="20"/>
      </w:rPr>
      <w:fldChar w:fldCharType="begin"/>
    </w:r>
    <w:r>
      <w:rPr>
        <w:rStyle w:val="81"/>
        <w:sz w:val="20"/>
      </w:rPr>
      <w:instrText xml:space="preserve"> NUMPAGES </w:instrText>
    </w:r>
    <w:r>
      <w:rPr>
        <w:rStyle w:val="81"/>
        <w:sz w:val="20"/>
      </w:rPr>
      <w:fldChar w:fldCharType="separate"/>
    </w:r>
    <w:r>
      <w:rPr>
        <w:rStyle w:val="81"/>
        <w:sz w:val="20"/>
      </w:rPr>
      <w:t>5</w:t>
    </w:r>
    <w:r>
      <w:rPr>
        <w:rStyle w:val="81"/>
        <w:sz w:val="20"/>
      </w:rPr>
      <w:fldChar w:fldCharType="end"/>
    </w:r>
    <w:r>
      <w:rPr>
        <w:rFonts w:hint="eastAsia"/>
        <w:sz w:val="20"/>
      </w:rPr>
      <w:t>页</w:t>
    </w:r>
  </w:p>
  <w:p>
    <w:pPr>
      <w:pStyle w:val="49"/>
      <w:tabs>
        <w:tab w:val="clear" w:pos="1276"/>
      </w:tabs>
      <w:ind w:left="720" w:hanging="720"/>
      <w:rPr>
        <w:lang w:eastAsia="zh-CN"/>
      </w:rPr>
    </w:pPr>
    <w:r>
      <w:rPr>
        <w:b/>
        <w:sz w:val="24"/>
        <w:lang w:eastAsia="zh-CN"/>
      </w:rPr>
      <mc:AlternateContent>
        <mc:Choice Requires="wps">
          <w:drawing>
            <wp:inline distT="0" distB="0" distL="0" distR="0">
              <wp:extent cx="546100" cy="279400"/>
              <wp:effectExtent l="0" t="0" r="0" b="0"/>
              <wp:docPr id="1" name="AutoShap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46100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id="AutoShape 2" o:spid="_x0000_s1026" o:spt="1" style="height:22pt;width:43pt;" filled="f" stroked="f" coordsize="21600,21600" o:gfxdata="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5sAFW1AAAAAMBAAAP&#10;AAAAAAAAAAEAIAAAACIAAABkcnMvZG93bnJldi54bWxQSwECFAAUAAAACACHTuJABsfmmuMBAADE&#10;AwAADgAAAAAAAAABACAAAAAjAQAAZHJzL2Uyb0RvYy54bWxQSwUGAAAAAAYABgBZAQAAeAUAAAAA&#10;">
              <v:fill on="f" focussize="0,0"/>
              <v:stroke on="f"/>
              <v:imagedata o:title=""/>
              <o:lock v:ext="edit" aspectratio="t"/>
              <w10:wrap type="none"/>
              <w10:anchorlock/>
            </v:rect>
          </w:pict>
        </mc:Fallback>
      </mc:AlternateContent>
    </w:r>
  </w:p>
  <w:p>
    <w:pPr>
      <w:pStyle w:val="49"/>
      <w:tabs>
        <w:tab w:val="clear" w:pos="1276"/>
      </w:tabs>
      <w:ind w:left="720" w:hanging="720"/>
      <w:rPr>
        <w:lang w:eastAsia="zh-CN"/>
      </w:rPr>
    </w:pPr>
    <w:r>
      <w:rPr>
        <w:rFonts w:hint="eastAsia"/>
        <w:lang w:eastAsia="zh-CN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5"/>
      <w:tblW w:w="13687" w:type="dxa"/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57"/>
      <w:gridCol w:w="5400"/>
      <w:gridCol w:w="3730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24" w:hRule="atLeast"/>
        <w:jc w:val="center"/>
      </w:trPr>
      <w:tc>
        <w:tcPr>
          <w:tcW w:w="4557" w:type="dxa"/>
          <w:vAlign w:val="center"/>
        </w:tcPr>
        <w:p>
          <w:pPr>
            <w:jc w:val="center"/>
            <w:rPr>
              <w:b/>
              <w:color w:val="000000"/>
              <w:lang w:eastAsia="zh-CN"/>
            </w:rPr>
          </w:pPr>
          <w:r>
            <w:drawing>
              <wp:inline distT="0" distB="0" distL="0" distR="0">
                <wp:extent cx="2739390" cy="777240"/>
                <wp:effectExtent l="0" t="0" r="3810" b="3810"/>
                <wp:docPr id="19" name="图片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图片 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5644" cy="805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0" w:type="dxa"/>
          <w:vAlign w:val="center"/>
        </w:tcPr>
        <w:p>
          <w:pPr>
            <w:pStyle w:val="73"/>
            <w:rPr>
              <w:rFonts w:ascii="宋体" w:hAnsi="宋体" w:eastAsia="宋体"/>
              <w:sz w:val="28"/>
              <w:szCs w:val="28"/>
            </w:rPr>
          </w:pPr>
          <w:r>
            <w:rPr>
              <w:rFonts w:hint="eastAsia" w:ascii="宋体" w:hAnsi="宋体" w:eastAsia="宋体"/>
              <w:sz w:val="28"/>
              <w:szCs w:val="28"/>
            </w:rPr>
            <w:t>X</w:t>
          </w:r>
          <w:r>
            <w:rPr>
              <w:rFonts w:ascii="宋体" w:hAnsi="宋体" w:eastAsia="宋体"/>
              <w:sz w:val="28"/>
              <w:szCs w:val="28"/>
            </w:rPr>
            <w:t>X系统测试文档</w:t>
          </w:r>
        </w:p>
      </w:tc>
      <w:tc>
        <w:tcPr>
          <w:tcW w:w="3730" w:type="dxa"/>
          <w:vAlign w:val="center"/>
        </w:tcPr>
        <w:p>
          <w:pPr>
            <w:pStyle w:val="73"/>
            <w:rPr>
              <w:rFonts w:ascii="宋体" w:hAnsi="宋体" w:eastAsia="宋体"/>
              <w:sz w:val="28"/>
              <w:szCs w:val="28"/>
            </w:rPr>
          </w:pPr>
          <w:r>
            <w:rPr>
              <w:rFonts w:hint="eastAsia" w:ascii="宋体" w:hAnsi="宋体" w:eastAsia="宋体"/>
              <w:sz w:val="28"/>
              <w:szCs w:val="28"/>
            </w:rPr>
            <w:t>文件名：系统测试文档</w:t>
          </w:r>
        </w:p>
      </w:tc>
    </w:tr>
  </w:tbl>
  <w:p>
    <w:pPr>
      <w:pStyle w:val="50"/>
      <w:tabs>
        <w:tab w:val="left" w:pos="7230"/>
      </w:tabs>
      <w:ind w:right="200" w:rightChars="77" w:firstLine="3400" w:firstLineChars="1700"/>
      <w:jc w:val="right"/>
      <w:rPr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19"/>
      <w:lvlText w:val="%1."/>
      <w:lvlJc w:val="left"/>
      <w:pPr>
        <w:tabs>
          <w:tab w:val="left" w:pos="420"/>
        </w:tabs>
        <w:ind w:left="420" w:hanging="420"/>
      </w:pPr>
      <w:rPr>
        <w:rFonts w:hint="eastAsia"/>
        <w:sz w:val="28"/>
      </w:rPr>
    </w:lvl>
    <w:lvl w:ilvl="1" w:tentative="0">
      <w:start w:val="1"/>
      <w:numFmt w:val="decimal"/>
      <w:lvlText w:val="%1.%2"/>
      <w:lvlJc w:val="left"/>
      <w:pPr>
        <w:tabs>
          <w:tab w:val="left" w:pos="3828"/>
        </w:tabs>
        <w:ind w:left="3828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8789"/>
        </w:tabs>
        <w:ind w:left="8789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>
    <w:nsid w:val="FFFFFFFE"/>
    <w:multiLevelType w:val="singleLevel"/>
    <w:tmpl w:val="FFFFFFFE"/>
    <w:lvl w:ilvl="0" w:tentative="0">
      <w:start w:val="0"/>
      <w:numFmt w:val="decimal"/>
      <w:lvlText w:val="*"/>
      <w:lvlJc w:val="left"/>
    </w:lvl>
  </w:abstractNum>
  <w:abstractNum w:abstractNumId="2">
    <w:nsid w:val="104A24EB"/>
    <w:multiLevelType w:val="multilevel"/>
    <w:tmpl w:val="104A24EB"/>
    <w:lvl w:ilvl="0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pStyle w:val="129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lang w:val="en-US"/>
      </w:rPr>
    </w:lvl>
    <w:lvl w:ilvl="4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7200"/>
        </w:tabs>
        <w:ind w:left="72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7920"/>
        </w:tabs>
        <w:ind w:left="7920" w:hanging="360"/>
      </w:pPr>
      <w:rPr>
        <w:rFonts w:hint="default" w:ascii="Wingdings" w:hAnsi="Wingdings"/>
      </w:rPr>
    </w:lvl>
  </w:abstractNum>
  <w:abstractNum w:abstractNumId="3">
    <w:nsid w:val="12C26358"/>
    <w:multiLevelType w:val="multilevel"/>
    <w:tmpl w:val="12C26358"/>
    <w:lvl w:ilvl="0" w:tentative="0">
      <w:start w:val="1"/>
      <w:numFmt w:val="bullet"/>
      <w:pStyle w:val="152"/>
      <w:lvlText w:val=""/>
      <w:lvlJc w:val="left"/>
      <w:pPr>
        <w:tabs>
          <w:tab w:val="left" w:pos="927"/>
        </w:tabs>
        <w:ind w:left="927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928"/>
        </w:tabs>
        <w:ind w:left="1928" w:hanging="624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1647"/>
        </w:tabs>
        <w:ind w:left="164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007"/>
        </w:tabs>
        <w:ind w:left="2007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tabs>
          <w:tab w:val="left" w:pos="2367"/>
        </w:tabs>
        <w:ind w:left="2367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tabs>
          <w:tab w:val="left" w:pos="2727"/>
        </w:tabs>
        <w:ind w:left="27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3087"/>
        </w:tabs>
        <w:ind w:left="3087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tabs>
          <w:tab w:val="left" w:pos="3447"/>
        </w:tabs>
        <w:ind w:left="3447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tabs>
          <w:tab w:val="left" w:pos="3807"/>
        </w:tabs>
        <w:ind w:left="3807" w:hanging="360"/>
      </w:pPr>
      <w:rPr>
        <w:rFonts w:hint="default" w:ascii="Symbol" w:hAnsi="Symbol"/>
      </w:rPr>
    </w:lvl>
  </w:abstractNum>
  <w:abstractNum w:abstractNumId="4">
    <w:nsid w:val="147743B6"/>
    <w:multiLevelType w:val="multilevel"/>
    <w:tmpl w:val="147743B6"/>
    <w:lvl w:ilvl="0" w:tentative="0">
      <w:start w:val="1"/>
      <w:numFmt w:val="bullet"/>
      <w:pStyle w:val="96"/>
      <w:lvlText w:val="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1730303C"/>
    <w:multiLevelType w:val="multilevel"/>
    <w:tmpl w:val="1730303C"/>
    <w:lvl w:ilvl="0" w:tentative="0">
      <w:start w:val="1"/>
      <w:numFmt w:val="decimal"/>
      <w:lvlText w:val="%1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1"/>
      <w:numFmt w:val="decimal"/>
      <w:pStyle w:val="202"/>
      <w:lvlText w:val="%1.%2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abstractNum w:abstractNumId="6">
    <w:nsid w:val="19F75368"/>
    <w:multiLevelType w:val="multilevel"/>
    <w:tmpl w:val="19F75368"/>
    <w:lvl w:ilvl="0" w:tentative="0">
      <w:start w:val="1"/>
      <w:numFmt w:val="bullet"/>
      <w:pStyle w:val="130"/>
      <w:lvlText w:val="-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1" w:tentative="0">
      <w:start w:val="1"/>
      <w:numFmt w:val="bullet"/>
      <w:lvlRestart w:val="0"/>
      <w:lvlText w:val=""/>
      <w:lvlJc w:val="left"/>
      <w:pPr>
        <w:tabs>
          <w:tab w:val="left" w:pos="4037"/>
        </w:tabs>
        <w:ind w:left="4037" w:hanging="488"/>
      </w:pPr>
      <w:rPr>
        <w:rFonts w:hint="default" w:ascii="Symbol" w:hAnsi="Symbol"/>
        <w:b/>
        <w:i w:val="0"/>
      </w:rPr>
    </w:lvl>
    <w:lvl w:ilvl="2" w:tentative="0">
      <w:start w:val="1"/>
      <w:numFmt w:val="bullet"/>
      <w:lvlRestart w:val="0"/>
      <w:lvlText w:val=""/>
      <w:lvlJc w:val="left"/>
      <w:pPr>
        <w:tabs>
          <w:tab w:val="left" w:pos="4525"/>
        </w:tabs>
        <w:ind w:left="4525" w:hanging="488"/>
      </w:pPr>
      <w:rPr>
        <w:rFonts w:hint="default" w:ascii="Wingdings" w:hAnsi="Wingdings"/>
        <w:b w:val="0"/>
        <w:i w:val="0"/>
        <w:sz w:val="12"/>
      </w:rPr>
    </w:lvl>
    <w:lvl w:ilvl="3" w:tentative="0">
      <w:start w:val="1"/>
      <w:numFmt w:val="bullet"/>
      <w:lvlRestart w:val="0"/>
      <w:lvlText w:val=""/>
      <w:lvlJc w:val="left"/>
      <w:pPr>
        <w:tabs>
          <w:tab w:val="left" w:pos="5012"/>
        </w:tabs>
        <w:ind w:left="5012" w:hanging="487"/>
      </w:pPr>
      <w:rPr>
        <w:rFonts w:hint="default" w:ascii="Wingdings" w:hAnsi="Wingdings"/>
        <w:b w:val="0"/>
        <w:i w:val="0"/>
        <w:sz w:val="12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lvlRestart w:val="0"/>
      <w:suff w:val="nothing"/>
      <w:lvlText w:val="%5%6"/>
      <w:lvlJc w:val="left"/>
      <w:pPr>
        <w:ind w:left="0" w:firstLine="0"/>
      </w:pPr>
    </w:lvl>
    <w:lvl w:ilvl="6" w:tentative="0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7">
    <w:nsid w:val="2B2D19B2"/>
    <w:multiLevelType w:val="multilevel"/>
    <w:tmpl w:val="2B2D19B2"/>
    <w:lvl w:ilvl="0" w:tentative="0">
      <w:start w:val="1"/>
      <w:numFmt w:val="bullet"/>
      <w:lvlText w:val=""/>
      <w:lvlJc w:val="left"/>
      <w:pPr>
        <w:tabs>
          <w:tab w:val="left" w:pos="1036"/>
        </w:tabs>
        <w:ind w:left="1036" w:hanging="420"/>
      </w:pPr>
      <w:rPr>
        <w:rFonts w:hint="default" w:ascii="Wingdings" w:hAnsi="Wingdings"/>
      </w:rPr>
    </w:lvl>
    <w:lvl w:ilvl="1" w:tentative="0">
      <w:start w:val="1"/>
      <w:numFmt w:val="bullet"/>
      <w:pStyle w:val="97"/>
      <w:lvlText w:val=""/>
      <w:lvlJc w:val="left"/>
      <w:pPr>
        <w:tabs>
          <w:tab w:val="left" w:pos="1413"/>
        </w:tabs>
        <w:ind w:left="141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8">
    <w:nsid w:val="3D081AA3"/>
    <w:multiLevelType w:val="multilevel"/>
    <w:tmpl w:val="3D081AA3"/>
    <w:lvl w:ilvl="0" w:tentative="0">
      <w:start w:val="1"/>
      <w:numFmt w:val="none"/>
      <w:pStyle w:val="176"/>
      <w:suff w:val="nothing"/>
      <w:lvlText w:val=""/>
      <w:lvlJc w:val="left"/>
      <w:rPr>
        <w:rFonts w:hint="default"/>
      </w:rPr>
    </w:lvl>
    <w:lvl w:ilvl="1" w:tentative="0">
      <w:start w:val="1"/>
      <w:numFmt w:val="upperLetter"/>
      <w:lvlRestart w:val="0"/>
      <w:pStyle w:val="174"/>
      <w:suff w:val="space"/>
      <w:lvlText w:val="Appendix %2:"/>
      <w:lvlJc w:val="left"/>
      <w:pPr>
        <w:tabs>
          <w:tab w:val="left" w:pos="360"/>
        </w:tabs>
      </w:pPr>
      <w:rPr>
        <w:rFonts w:hint="default"/>
      </w:rPr>
    </w:lvl>
    <w:lvl w:ilvl="2" w:tentative="0">
      <w:start w:val="1"/>
      <w:numFmt w:val="decimal"/>
      <w:lvlRestart w:val="0"/>
      <w:pStyle w:val="175"/>
      <w:lvlText w:val="%2 - %3: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none"/>
      <w:lvlRestart w:val="0"/>
      <w:suff w:val="nothing"/>
      <w:lvlText w:val=""/>
      <w:lvlJc w:val="left"/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rPr>
        <w:rFonts w:hint="default"/>
      </w:rPr>
    </w:lvl>
    <w:lvl w:ilvl="6" w:tentative="0">
      <w:start w:val="1"/>
      <w:numFmt w:val="none"/>
      <w:lvlRestart w:val="0"/>
      <w:suff w:val="nothing"/>
      <w:lvlText w:val=""/>
      <w:lvlJc w:val="left"/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rPr>
        <w:rFonts w:hint="default"/>
      </w:rPr>
    </w:lvl>
  </w:abstractNum>
  <w:abstractNum w:abstractNumId="9">
    <w:nsid w:val="45BE5A75"/>
    <w:multiLevelType w:val="multilevel"/>
    <w:tmpl w:val="45BE5A75"/>
    <w:lvl w:ilvl="0" w:tentative="0">
      <w:start w:val="3"/>
      <w:numFmt w:val="decimal"/>
      <w:pStyle w:val="90"/>
      <w:lvlText w:val="%1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80"/>
        </w:tabs>
        <w:ind w:left="480" w:hanging="480"/>
      </w:pPr>
      <w:rPr>
        <w:rFonts w:hint="default"/>
      </w:rPr>
    </w:lvl>
  </w:abstractNum>
  <w:abstractNum w:abstractNumId="10">
    <w:nsid w:val="49C71A61"/>
    <w:multiLevelType w:val="multilevel"/>
    <w:tmpl w:val="49C71A61"/>
    <w:lvl w:ilvl="0" w:tentative="0">
      <w:start w:val="1"/>
      <w:numFmt w:val="bullet"/>
      <w:pStyle w:val="13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1">
    <w:nsid w:val="4B170563"/>
    <w:multiLevelType w:val="singleLevel"/>
    <w:tmpl w:val="4B170563"/>
    <w:lvl w:ilvl="0" w:tentative="0">
      <w:start w:val="1"/>
      <w:numFmt w:val="bullet"/>
      <w:pStyle w:val="124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16"/>
      </w:rPr>
    </w:lvl>
  </w:abstractNum>
  <w:abstractNum w:abstractNumId="12">
    <w:nsid w:val="4F4C6239"/>
    <w:multiLevelType w:val="multilevel"/>
    <w:tmpl w:val="4F4C6239"/>
    <w:lvl w:ilvl="0" w:tentative="0">
      <w:start w:val="1"/>
      <w:numFmt w:val="bullet"/>
      <w:pStyle w:val="139"/>
      <w:lvlText w:val=""/>
      <w:lvlJc w:val="left"/>
      <w:pPr>
        <w:tabs>
          <w:tab w:val="left" w:pos="1080"/>
        </w:tabs>
        <w:ind w:left="1080" w:hanging="72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</w:rPr>
    </w:lvl>
  </w:abstractNum>
  <w:abstractNum w:abstractNumId="13">
    <w:nsid w:val="52671100"/>
    <w:multiLevelType w:val="multilevel"/>
    <w:tmpl w:val="52671100"/>
    <w:lvl w:ilvl="0" w:tentative="0">
      <w:start w:val="1"/>
      <w:numFmt w:val="none"/>
      <w:pStyle w:val="185"/>
      <w:suff w:val="nothing"/>
      <w:lvlText w:val=""/>
      <w:lvlJc w:val="left"/>
      <w:pPr>
        <w:ind w:left="0" w:firstLine="0"/>
      </w:pPr>
    </w:lvl>
    <w:lvl w:ilvl="1" w:tentative="0">
      <w:start w:val="1"/>
      <w:numFmt w:val="decimal"/>
      <w:pStyle w:val="177"/>
      <w:lvlText w:val="%2.0"/>
      <w:lvlJc w:val="left"/>
      <w:pPr>
        <w:tabs>
          <w:tab w:val="left" w:pos="1288"/>
        </w:tabs>
        <w:ind w:left="1288" w:hanging="720"/>
      </w:pPr>
    </w:lvl>
    <w:lvl w:ilvl="2" w:tentative="0">
      <w:start w:val="1"/>
      <w:numFmt w:val="decimal"/>
      <w:pStyle w:val="178"/>
      <w:lvlText w:val="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179"/>
      <w:lvlText w:val="%2.%3.%4"/>
      <w:lvlJc w:val="left"/>
      <w:pPr>
        <w:tabs>
          <w:tab w:val="left" w:pos="720"/>
        </w:tabs>
        <w:ind w:left="720" w:hanging="720"/>
      </w:pPr>
    </w:lvl>
    <w:lvl w:ilvl="4" w:tentative="0">
      <w:start w:val="1"/>
      <w:numFmt w:val="lowerLetter"/>
      <w:pStyle w:val="180"/>
      <w:lvlText w:val="%5."/>
      <w:lvlJc w:val="left"/>
      <w:pPr>
        <w:tabs>
          <w:tab w:val="left" w:pos="360"/>
        </w:tabs>
        <w:ind w:left="360" w:hanging="360"/>
      </w:pPr>
    </w:lvl>
    <w:lvl w:ilvl="5" w:tentative="0">
      <w:start w:val="1"/>
      <w:numFmt w:val="decimal"/>
      <w:pStyle w:val="181"/>
      <w:lvlText w:val="%6."/>
      <w:lvlJc w:val="left"/>
      <w:pPr>
        <w:tabs>
          <w:tab w:val="left" w:pos="720"/>
        </w:tabs>
        <w:ind w:left="720" w:hanging="360"/>
      </w:pPr>
    </w:lvl>
    <w:lvl w:ilvl="6" w:tentative="0">
      <w:start w:val="1"/>
      <w:numFmt w:val="lowerLetter"/>
      <w:pStyle w:val="182"/>
      <w:lvlText w:val="(%7)"/>
      <w:lvlJc w:val="left"/>
      <w:pPr>
        <w:tabs>
          <w:tab w:val="left" w:pos="1080"/>
        </w:tabs>
        <w:ind w:left="1080" w:hanging="360"/>
      </w:pPr>
    </w:lvl>
    <w:lvl w:ilvl="7" w:tentative="0">
      <w:start w:val="1"/>
      <w:numFmt w:val="lowerRoman"/>
      <w:pStyle w:val="183"/>
      <w:lvlText w:val="(%8)"/>
      <w:lvlJc w:val="left"/>
      <w:pPr>
        <w:tabs>
          <w:tab w:val="left" w:pos="1440"/>
        </w:tabs>
        <w:ind w:left="1440" w:hanging="360"/>
      </w:pPr>
    </w:lvl>
    <w:lvl w:ilvl="8" w:tentative="0">
      <w:start w:val="1"/>
      <w:numFmt w:val="decimal"/>
      <w:pStyle w:val="184"/>
      <w:lvlText w:val="(%9)"/>
      <w:lvlJc w:val="left"/>
      <w:pPr>
        <w:tabs>
          <w:tab w:val="left" w:pos="1800"/>
        </w:tabs>
        <w:ind w:left="1800" w:hanging="360"/>
      </w:pPr>
    </w:lvl>
  </w:abstractNum>
  <w:abstractNum w:abstractNumId="14">
    <w:nsid w:val="559913A9"/>
    <w:multiLevelType w:val="singleLevel"/>
    <w:tmpl w:val="559913A9"/>
    <w:lvl w:ilvl="0" w:tentative="0">
      <w:start w:val="1"/>
      <w:numFmt w:val="decimal"/>
      <w:pStyle w:val="16"/>
      <w:lvlText w:val="%1)"/>
      <w:legacy w:legacy="1" w:legacySpace="0" w:legacyIndent="360"/>
      <w:lvlJc w:val="left"/>
      <w:pPr>
        <w:ind w:left="1440" w:hanging="360"/>
      </w:pPr>
      <w:rPr>
        <w:rFonts w:hint="default" w:ascii="Arial Black" w:hAnsi="Arial Black"/>
        <w:b w:val="0"/>
        <w:i w:val="0"/>
        <w:sz w:val="18"/>
      </w:rPr>
    </w:lvl>
  </w:abstractNum>
  <w:abstractNum w:abstractNumId="15">
    <w:nsid w:val="59F0225F"/>
    <w:multiLevelType w:val="multilevel"/>
    <w:tmpl w:val="59F0225F"/>
    <w:lvl w:ilvl="0" w:tentative="0">
      <w:start w:val="1"/>
      <w:numFmt w:val="none"/>
      <w:pStyle w:val="165"/>
      <w:lvlText w:val="●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none"/>
      <w:lvlRestart w:val="0"/>
      <w:pStyle w:val="166"/>
      <w:lvlText w:val="●"/>
      <w:lvlJc w:val="left"/>
      <w:pPr>
        <w:tabs>
          <w:tab w:val="left" w:pos="1170"/>
        </w:tabs>
        <w:ind w:left="1170" w:hanging="360"/>
      </w:pPr>
    </w:lvl>
    <w:lvl w:ilvl="2" w:tentative="0">
      <w:start w:val="1"/>
      <w:numFmt w:val="none"/>
      <w:lvlRestart w:val="0"/>
      <w:pStyle w:val="167"/>
      <w:lvlText w:val="●"/>
      <w:lvlJc w:val="left"/>
      <w:pPr>
        <w:tabs>
          <w:tab w:val="left" w:pos="1080"/>
        </w:tabs>
        <w:ind w:left="1080" w:hanging="360"/>
      </w:pPr>
    </w:lvl>
    <w:lvl w:ilvl="3" w:tentative="0">
      <w:start w:val="1"/>
      <w:numFmt w:val="none"/>
      <w:lvlRestart w:val="0"/>
      <w:pStyle w:val="168"/>
      <w:lvlText w:val="●"/>
      <w:lvlJc w:val="left"/>
      <w:pPr>
        <w:tabs>
          <w:tab w:val="left" w:pos="1440"/>
        </w:tabs>
        <w:ind w:left="1440" w:hanging="360"/>
      </w:pPr>
    </w:lvl>
    <w:lvl w:ilvl="4" w:tentative="0">
      <w:start w:val="1"/>
      <w:numFmt w:val="none"/>
      <w:lvlRestart w:val="0"/>
      <w:pStyle w:val="169"/>
      <w:lvlText w:val="●"/>
      <w:lvlJc w:val="left"/>
      <w:pPr>
        <w:tabs>
          <w:tab w:val="left" w:pos="1800"/>
        </w:tabs>
        <w:ind w:left="1800" w:hanging="360"/>
      </w:pPr>
    </w:lvl>
    <w:lvl w:ilvl="5" w:tentative="0">
      <w:start w:val="1"/>
      <w:numFmt w:val="none"/>
      <w:lvlRestart w:val="0"/>
      <w:pStyle w:val="170"/>
      <w:lvlText w:val="●"/>
      <w:lvlJc w:val="left"/>
      <w:pPr>
        <w:tabs>
          <w:tab w:val="left" w:pos="2160"/>
        </w:tabs>
        <w:ind w:left="2160" w:hanging="360"/>
      </w:pPr>
    </w:lvl>
    <w:lvl w:ilvl="6" w:tentative="0">
      <w:start w:val="1"/>
      <w:numFmt w:val="none"/>
      <w:lvlRestart w:val="0"/>
      <w:pStyle w:val="171"/>
      <w:lvlText w:val="●"/>
      <w:lvlJc w:val="left"/>
      <w:pPr>
        <w:tabs>
          <w:tab w:val="left" w:pos="360"/>
        </w:tabs>
        <w:ind w:left="360" w:hanging="360"/>
      </w:pPr>
    </w:lvl>
    <w:lvl w:ilvl="7" w:tentative="0">
      <w:start w:val="1"/>
      <w:numFmt w:val="none"/>
      <w:lvlRestart w:val="0"/>
      <w:pStyle w:val="172"/>
      <w:lvlText w:val="●"/>
      <w:lvlJc w:val="left"/>
      <w:pPr>
        <w:tabs>
          <w:tab w:val="left" w:pos="720"/>
        </w:tabs>
        <w:ind w:left="720" w:hanging="360"/>
      </w:pPr>
    </w:lvl>
    <w:lvl w:ilvl="8" w:tentative="0">
      <w:start w:val="1"/>
      <w:numFmt w:val="none"/>
      <w:lvlRestart w:val="0"/>
      <w:suff w:val="nothing"/>
      <w:lvlText w:val=""/>
      <w:lvlJc w:val="left"/>
    </w:lvl>
  </w:abstractNum>
  <w:abstractNum w:abstractNumId="16">
    <w:nsid w:val="68BD5D97"/>
    <w:multiLevelType w:val="multilevel"/>
    <w:tmpl w:val="68BD5D97"/>
    <w:lvl w:ilvl="0" w:tentative="0">
      <w:start w:val="1"/>
      <w:numFmt w:val="bullet"/>
      <w:pStyle w:val="133"/>
      <w:lvlText w:val=""/>
      <w:lvlJc w:val="left"/>
      <w:pPr>
        <w:tabs>
          <w:tab w:val="left" w:pos="880"/>
        </w:tabs>
        <w:ind w:left="880" w:hanging="360"/>
      </w:pPr>
      <w:rPr>
        <w:rFonts w:hint="default" w:ascii="Wingdings" w:hAnsi="Wingdings"/>
      </w:rPr>
    </w:lvl>
    <w:lvl w:ilvl="1" w:tentative="0">
      <w:start w:val="145"/>
      <w:numFmt w:val="bullet"/>
      <w:lvlText w:val="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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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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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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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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7">
    <w:nsid w:val="78D841C1"/>
    <w:multiLevelType w:val="multilevel"/>
    <w:tmpl w:val="78D841C1"/>
    <w:lvl w:ilvl="0" w:tentative="0">
      <w:start w:val="1"/>
      <w:numFmt w:val="decimal"/>
      <w:pStyle w:val="98"/>
      <w:lvlText w:val="%1."/>
      <w:lvlJc w:val="left"/>
      <w:pPr>
        <w:tabs>
          <w:tab w:val="left" w:pos="426"/>
        </w:tabs>
        <w:ind w:left="426" w:hanging="420"/>
      </w:pPr>
    </w:lvl>
    <w:lvl w:ilvl="1" w:tentative="0">
      <w:start w:val="1"/>
      <w:numFmt w:val="decimal"/>
      <w:lvlText w:val="%2．"/>
      <w:lvlJc w:val="left"/>
      <w:pPr>
        <w:tabs>
          <w:tab w:val="left" w:pos="1755"/>
        </w:tabs>
        <w:ind w:left="1755" w:hanging="915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8">
    <w:nsid w:val="79FF029F"/>
    <w:multiLevelType w:val="multilevel"/>
    <w:tmpl w:val="79FF029F"/>
    <w:lvl w:ilvl="0" w:tentative="0">
      <w:start w:val="1"/>
      <w:numFmt w:val="bullet"/>
      <w:pStyle w:val="156"/>
      <w:lvlText w:val=""/>
      <w:lvlJc w:val="left"/>
      <w:pPr>
        <w:tabs>
          <w:tab w:val="left" w:pos="764"/>
        </w:tabs>
        <w:ind w:left="764" w:hanging="288"/>
      </w:pPr>
      <w:rPr>
        <w:rFonts w:hint="default" w:ascii="Symbol" w:hAnsi="Symbol"/>
        <w:color w:val="000000"/>
        <w:sz w:val="16"/>
        <w:szCs w:val="16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4"/>
  </w:num>
  <w:num w:numId="3">
    <w:abstractNumId w:val="1"/>
    <w:lvlOverride w:ilvl="0">
      <w:lvl w:ilvl="0" w:tentative="1">
        <w:start w:val="1"/>
        <w:numFmt w:val="bullet"/>
        <w:pStyle w:val="21"/>
        <w:lvlText w:val=""/>
        <w:legacy w:legacy="1" w:legacySpace="0" w:legacyIndent="120"/>
        <w:lvlJc w:val="left"/>
        <w:pPr>
          <w:ind w:left="1920" w:hanging="120"/>
        </w:pPr>
        <w:rPr>
          <w:rFonts w:hint="default" w:ascii="Symbol" w:hAnsi="Symbol"/>
          <w:sz w:val="18"/>
        </w:rPr>
      </w:lvl>
    </w:lvlOverride>
  </w:num>
  <w:num w:numId="4">
    <w:abstractNumId w:val="9"/>
  </w:num>
  <w:num w:numId="5">
    <w:abstractNumId w:val="4"/>
  </w:num>
  <w:num w:numId="6">
    <w:abstractNumId w:val="7"/>
  </w:num>
  <w:num w:numId="7">
    <w:abstractNumId w:val="17"/>
  </w:num>
  <w:num w:numId="8">
    <w:abstractNumId w:val="11"/>
  </w:num>
  <w:num w:numId="9">
    <w:abstractNumId w:val="2"/>
  </w:num>
  <w:num w:numId="10">
    <w:abstractNumId w:val="6"/>
  </w:num>
  <w:num w:numId="11">
    <w:abstractNumId w:val="16"/>
  </w:num>
  <w:num w:numId="12">
    <w:abstractNumId w:val="10"/>
  </w:num>
  <w:num w:numId="13">
    <w:abstractNumId w:val="12"/>
  </w:num>
  <w:num w:numId="14">
    <w:abstractNumId w:val="3"/>
  </w:num>
  <w:num w:numId="15">
    <w:abstractNumId w:val="18"/>
  </w:num>
  <w:num w:numId="16">
    <w:abstractNumId w:val="15"/>
  </w:num>
  <w:num w:numId="17">
    <w:abstractNumId w:val="8"/>
  </w:num>
  <w:num w:numId="18">
    <w:abstractNumId w:val="1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compat>
    <w:balanceSingleByteDoubleByteWidth/>
    <w:doNotLeaveBackslashAlone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ateSequence" w:val="ymd"/>
    <w:docVar w:name="ID" w:val="GSB323"/>
    <w:docVar w:name="Language" w:val="UK"/>
    <w:docVar w:name="MonthNo" w:val="8"/>
    <w:docVar w:name="Version" w:val="2.0.0"/>
  </w:docVars>
  <w:rsids>
    <w:rsidRoot w:val="003A17D4"/>
    <w:rsid w:val="000040CA"/>
    <w:rsid w:val="0001156C"/>
    <w:rsid w:val="00011AAA"/>
    <w:rsid w:val="00011CBF"/>
    <w:rsid w:val="00013140"/>
    <w:rsid w:val="00013269"/>
    <w:rsid w:val="00013A7A"/>
    <w:rsid w:val="00014F4F"/>
    <w:rsid w:val="00022AB7"/>
    <w:rsid w:val="00023A7E"/>
    <w:rsid w:val="0002413A"/>
    <w:rsid w:val="00024F37"/>
    <w:rsid w:val="000264A9"/>
    <w:rsid w:val="000265BD"/>
    <w:rsid w:val="00026BB6"/>
    <w:rsid w:val="00030871"/>
    <w:rsid w:val="00031716"/>
    <w:rsid w:val="00031DA2"/>
    <w:rsid w:val="0003236D"/>
    <w:rsid w:val="00032D84"/>
    <w:rsid w:val="000344E2"/>
    <w:rsid w:val="00034639"/>
    <w:rsid w:val="000406A3"/>
    <w:rsid w:val="00041859"/>
    <w:rsid w:val="0004311A"/>
    <w:rsid w:val="000436CB"/>
    <w:rsid w:val="00043D1A"/>
    <w:rsid w:val="00043F6E"/>
    <w:rsid w:val="00044E33"/>
    <w:rsid w:val="00045C10"/>
    <w:rsid w:val="0005055D"/>
    <w:rsid w:val="00050B52"/>
    <w:rsid w:val="00053897"/>
    <w:rsid w:val="00053C10"/>
    <w:rsid w:val="00055863"/>
    <w:rsid w:val="00056567"/>
    <w:rsid w:val="00056D16"/>
    <w:rsid w:val="00056DA0"/>
    <w:rsid w:val="00057BE8"/>
    <w:rsid w:val="000605A0"/>
    <w:rsid w:val="00064D84"/>
    <w:rsid w:val="000656A6"/>
    <w:rsid w:val="00067618"/>
    <w:rsid w:val="00067A20"/>
    <w:rsid w:val="00070464"/>
    <w:rsid w:val="00072DF0"/>
    <w:rsid w:val="00072FFC"/>
    <w:rsid w:val="00074522"/>
    <w:rsid w:val="00075831"/>
    <w:rsid w:val="000759D8"/>
    <w:rsid w:val="0007699E"/>
    <w:rsid w:val="000777D0"/>
    <w:rsid w:val="00077E67"/>
    <w:rsid w:val="000818DF"/>
    <w:rsid w:val="00083569"/>
    <w:rsid w:val="00083D56"/>
    <w:rsid w:val="00086585"/>
    <w:rsid w:val="000872F2"/>
    <w:rsid w:val="00087C91"/>
    <w:rsid w:val="00087CE3"/>
    <w:rsid w:val="000920B8"/>
    <w:rsid w:val="0009334A"/>
    <w:rsid w:val="00094A92"/>
    <w:rsid w:val="000971A3"/>
    <w:rsid w:val="00097604"/>
    <w:rsid w:val="000A3242"/>
    <w:rsid w:val="000A41B3"/>
    <w:rsid w:val="000A422A"/>
    <w:rsid w:val="000A4375"/>
    <w:rsid w:val="000A49EF"/>
    <w:rsid w:val="000B0151"/>
    <w:rsid w:val="000B36A5"/>
    <w:rsid w:val="000B6DAC"/>
    <w:rsid w:val="000C1597"/>
    <w:rsid w:val="000C2C96"/>
    <w:rsid w:val="000C49FD"/>
    <w:rsid w:val="000C5F88"/>
    <w:rsid w:val="000C64FF"/>
    <w:rsid w:val="000C6D75"/>
    <w:rsid w:val="000D2BCD"/>
    <w:rsid w:val="000D3262"/>
    <w:rsid w:val="000D75CD"/>
    <w:rsid w:val="000E0234"/>
    <w:rsid w:val="000E1095"/>
    <w:rsid w:val="000E1357"/>
    <w:rsid w:val="000E1B5A"/>
    <w:rsid w:val="000E209D"/>
    <w:rsid w:val="000E2737"/>
    <w:rsid w:val="000E3DD3"/>
    <w:rsid w:val="000E4353"/>
    <w:rsid w:val="000E6168"/>
    <w:rsid w:val="000F1796"/>
    <w:rsid w:val="000F1EA7"/>
    <w:rsid w:val="000F2BD8"/>
    <w:rsid w:val="000F4300"/>
    <w:rsid w:val="000F6000"/>
    <w:rsid w:val="000F66F0"/>
    <w:rsid w:val="000F7B5C"/>
    <w:rsid w:val="00100E87"/>
    <w:rsid w:val="001012C1"/>
    <w:rsid w:val="00101F6D"/>
    <w:rsid w:val="00103367"/>
    <w:rsid w:val="0010362B"/>
    <w:rsid w:val="00104999"/>
    <w:rsid w:val="00105498"/>
    <w:rsid w:val="00106635"/>
    <w:rsid w:val="00106F8C"/>
    <w:rsid w:val="001106D7"/>
    <w:rsid w:val="0011078A"/>
    <w:rsid w:val="00110929"/>
    <w:rsid w:val="0011412C"/>
    <w:rsid w:val="0011478A"/>
    <w:rsid w:val="001162AE"/>
    <w:rsid w:val="0011758B"/>
    <w:rsid w:val="001202C6"/>
    <w:rsid w:val="0012048C"/>
    <w:rsid w:val="00121D94"/>
    <w:rsid w:val="001226E7"/>
    <w:rsid w:val="001229BF"/>
    <w:rsid w:val="00122F11"/>
    <w:rsid w:val="0012408A"/>
    <w:rsid w:val="001248BC"/>
    <w:rsid w:val="00124EB0"/>
    <w:rsid w:val="00126199"/>
    <w:rsid w:val="00127DB6"/>
    <w:rsid w:val="00130444"/>
    <w:rsid w:val="0013147B"/>
    <w:rsid w:val="0013264C"/>
    <w:rsid w:val="00134135"/>
    <w:rsid w:val="0013436B"/>
    <w:rsid w:val="0013518C"/>
    <w:rsid w:val="00135FA5"/>
    <w:rsid w:val="00136F39"/>
    <w:rsid w:val="00137F2F"/>
    <w:rsid w:val="001416A9"/>
    <w:rsid w:val="00141A9C"/>
    <w:rsid w:val="00141DCD"/>
    <w:rsid w:val="00141FE8"/>
    <w:rsid w:val="00142818"/>
    <w:rsid w:val="00142946"/>
    <w:rsid w:val="00143AE5"/>
    <w:rsid w:val="00144179"/>
    <w:rsid w:val="001446C0"/>
    <w:rsid w:val="00144F36"/>
    <w:rsid w:val="001455A5"/>
    <w:rsid w:val="0014674E"/>
    <w:rsid w:val="001507A7"/>
    <w:rsid w:val="001535EC"/>
    <w:rsid w:val="00154822"/>
    <w:rsid w:val="001548A8"/>
    <w:rsid w:val="00154E61"/>
    <w:rsid w:val="00161BF5"/>
    <w:rsid w:val="00162B78"/>
    <w:rsid w:val="00162E60"/>
    <w:rsid w:val="00163379"/>
    <w:rsid w:val="00165226"/>
    <w:rsid w:val="00165586"/>
    <w:rsid w:val="001656F2"/>
    <w:rsid w:val="001666B1"/>
    <w:rsid w:val="00167584"/>
    <w:rsid w:val="0016762A"/>
    <w:rsid w:val="00167AED"/>
    <w:rsid w:val="0017273F"/>
    <w:rsid w:val="0017444D"/>
    <w:rsid w:val="001758A7"/>
    <w:rsid w:val="00176611"/>
    <w:rsid w:val="001771B6"/>
    <w:rsid w:val="001808D5"/>
    <w:rsid w:val="00181F07"/>
    <w:rsid w:val="00186454"/>
    <w:rsid w:val="00190484"/>
    <w:rsid w:val="001928A6"/>
    <w:rsid w:val="00193B02"/>
    <w:rsid w:val="00194212"/>
    <w:rsid w:val="00194756"/>
    <w:rsid w:val="001954DE"/>
    <w:rsid w:val="00195E0F"/>
    <w:rsid w:val="00196640"/>
    <w:rsid w:val="00196D18"/>
    <w:rsid w:val="001973A5"/>
    <w:rsid w:val="00197725"/>
    <w:rsid w:val="0019792C"/>
    <w:rsid w:val="00197A57"/>
    <w:rsid w:val="001A0552"/>
    <w:rsid w:val="001A1A4B"/>
    <w:rsid w:val="001A212A"/>
    <w:rsid w:val="001A5786"/>
    <w:rsid w:val="001B04CC"/>
    <w:rsid w:val="001B07E7"/>
    <w:rsid w:val="001B0B55"/>
    <w:rsid w:val="001B0B87"/>
    <w:rsid w:val="001B1499"/>
    <w:rsid w:val="001B14A4"/>
    <w:rsid w:val="001B20CE"/>
    <w:rsid w:val="001B43DC"/>
    <w:rsid w:val="001B524B"/>
    <w:rsid w:val="001B6342"/>
    <w:rsid w:val="001B789D"/>
    <w:rsid w:val="001C0077"/>
    <w:rsid w:val="001C0739"/>
    <w:rsid w:val="001C0A10"/>
    <w:rsid w:val="001C0CE0"/>
    <w:rsid w:val="001C2366"/>
    <w:rsid w:val="001C2909"/>
    <w:rsid w:val="001C344A"/>
    <w:rsid w:val="001C4EA5"/>
    <w:rsid w:val="001C688A"/>
    <w:rsid w:val="001C6C76"/>
    <w:rsid w:val="001D0598"/>
    <w:rsid w:val="001D1339"/>
    <w:rsid w:val="001D1C7A"/>
    <w:rsid w:val="001D20D9"/>
    <w:rsid w:val="001D4831"/>
    <w:rsid w:val="001D590C"/>
    <w:rsid w:val="001D6810"/>
    <w:rsid w:val="001E1E06"/>
    <w:rsid w:val="001E1EB0"/>
    <w:rsid w:val="001E20FC"/>
    <w:rsid w:val="001E33CF"/>
    <w:rsid w:val="001E517D"/>
    <w:rsid w:val="001E6AF9"/>
    <w:rsid w:val="001E7860"/>
    <w:rsid w:val="001F0ED5"/>
    <w:rsid w:val="001F160A"/>
    <w:rsid w:val="001F5A5C"/>
    <w:rsid w:val="001F73C1"/>
    <w:rsid w:val="00200666"/>
    <w:rsid w:val="00200AD4"/>
    <w:rsid w:val="00202297"/>
    <w:rsid w:val="0020370D"/>
    <w:rsid w:val="0020433D"/>
    <w:rsid w:val="002060FE"/>
    <w:rsid w:val="002107AB"/>
    <w:rsid w:val="00212179"/>
    <w:rsid w:val="00217355"/>
    <w:rsid w:val="002173A0"/>
    <w:rsid w:val="0022347B"/>
    <w:rsid w:val="00224A3C"/>
    <w:rsid w:val="00226BF8"/>
    <w:rsid w:val="002270F1"/>
    <w:rsid w:val="0022755A"/>
    <w:rsid w:val="0022756D"/>
    <w:rsid w:val="0022793E"/>
    <w:rsid w:val="002338AE"/>
    <w:rsid w:val="002350DC"/>
    <w:rsid w:val="002370B2"/>
    <w:rsid w:val="0023716A"/>
    <w:rsid w:val="00240FA5"/>
    <w:rsid w:val="00242835"/>
    <w:rsid w:val="00244ABE"/>
    <w:rsid w:val="00245180"/>
    <w:rsid w:val="00246402"/>
    <w:rsid w:val="00246E7E"/>
    <w:rsid w:val="0025036D"/>
    <w:rsid w:val="00250D06"/>
    <w:rsid w:val="00251084"/>
    <w:rsid w:val="002519E7"/>
    <w:rsid w:val="0025447A"/>
    <w:rsid w:val="00254504"/>
    <w:rsid w:val="00254EEF"/>
    <w:rsid w:val="00256862"/>
    <w:rsid w:val="002577CE"/>
    <w:rsid w:val="002623C8"/>
    <w:rsid w:val="002636EA"/>
    <w:rsid w:val="00264736"/>
    <w:rsid w:val="002657A6"/>
    <w:rsid w:val="00266B0A"/>
    <w:rsid w:val="00266DEC"/>
    <w:rsid w:val="002708F9"/>
    <w:rsid w:val="00270D4B"/>
    <w:rsid w:val="00271022"/>
    <w:rsid w:val="00271BA2"/>
    <w:rsid w:val="00272E7E"/>
    <w:rsid w:val="00273FE1"/>
    <w:rsid w:val="00275165"/>
    <w:rsid w:val="002757D2"/>
    <w:rsid w:val="00280A3B"/>
    <w:rsid w:val="00281DE7"/>
    <w:rsid w:val="00282378"/>
    <w:rsid w:val="00283DA8"/>
    <w:rsid w:val="00283E09"/>
    <w:rsid w:val="002847BC"/>
    <w:rsid w:val="002850AE"/>
    <w:rsid w:val="00286BCC"/>
    <w:rsid w:val="0028708D"/>
    <w:rsid w:val="00290177"/>
    <w:rsid w:val="00290C0F"/>
    <w:rsid w:val="00291F22"/>
    <w:rsid w:val="00292612"/>
    <w:rsid w:val="0029396D"/>
    <w:rsid w:val="00293C22"/>
    <w:rsid w:val="00296CF9"/>
    <w:rsid w:val="002A2098"/>
    <w:rsid w:val="002A3049"/>
    <w:rsid w:val="002A33E8"/>
    <w:rsid w:val="002A3ABB"/>
    <w:rsid w:val="002A5F23"/>
    <w:rsid w:val="002A6BFF"/>
    <w:rsid w:val="002A759F"/>
    <w:rsid w:val="002B0426"/>
    <w:rsid w:val="002B23C3"/>
    <w:rsid w:val="002B3675"/>
    <w:rsid w:val="002B4C68"/>
    <w:rsid w:val="002B75D8"/>
    <w:rsid w:val="002B76A4"/>
    <w:rsid w:val="002C1D52"/>
    <w:rsid w:val="002C35B0"/>
    <w:rsid w:val="002C3E16"/>
    <w:rsid w:val="002C43F4"/>
    <w:rsid w:val="002C4B91"/>
    <w:rsid w:val="002C4E8C"/>
    <w:rsid w:val="002C63F5"/>
    <w:rsid w:val="002D10F1"/>
    <w:rsid w:val="002D23FA"/>
    <w:rsid w:val="002D4580"/>
    <w:rsid w:val="002D5299"/>
    <w:rsid w:val="002D6799"/>
    <w:rsid w:val="002E10E1"/>
    <w:rsid w:val="002E13FF"/>
    <w:rsid w:val="002E2C71"/>
    <w:rsid w:val="002E3D01"/>
    <w:rsid w:val="002E4E10"/>
    <w:rsid w:val="002E5A96"/>
    <w:rsid w:val="002E64AE"/>
    <w:rsid w:val="002E7206"/>
    <w:rsid w:val="002E78AE"/>
    <w:rsid w:val="002F1C81"/>
    <w:rsid w:val="002F32C1"/>
    <w:rsid w:val="002F32FA"/>
    <w:rsid w:val="00302B7F"/>
    <w:rsid w:val="0030334C"/>
    <w:rsid w:val="00303AE9"/>
    <w:rsid w:val="00303C73"/>
    <w:rsid w:val="003057EA"/>
    <w:rsid w:val="00307F72"/>
    <w:rsid w:val="00310643"/>
    <w:rsid w:val="00310D6D"/>
    <w:rsid w:val="00311F3A"/>
    <w:rsid w:val="00312427"/>
    <w:rsid w:val="00313E2F"/>
    <w:rsid w:val="00314C79"/>
    <w:rsid w:val="00316D2B"/>
    <w:rsid w:val="00316E05"/>
    <w:rsid w:val="00322267"/>
    <w:rsid w:val="0032241D"/>
    <w:rsid w:val="00322C35"/>
    <w:rsid w:val="003232BC"/>
    <w:rsid w:val="003236AD"/>
    <w:rsid w:val="00325300"/>
    <w:rsid w:val="00330E6A"/>
    <w:rsid w:val="00331892"/>
    <w:rsid w:val="0033189C"/>
    <w:rsid w:val="00332701"/>
    <w:rsid w:val="00332734"/>
    <w:rsid w:val="003372ED"/>
    <w:rsid w:val="00343C88"/>
    <w:rsid w:val="0034417C"/>
    <w:rsid w:val="003472E5"/>
    <w:rsid w:val="0034730B"/>
    <w:rsid w:val="00350750"/>
    <w:rsid w:val="0035104B"/>
    <w:rsid w:val="00351506"/>
    <w:rsid w:val="00354679"/>
    <w:rsid w:val="00356609"/>
    <w:rsid w:val="0035740E"/>
    <w:rsid w:val="0035784E"/>
    <w:rsid w:val="00357924"/>
    <w:rsid w:val="00357B53"/>
    <w:rsid w:val="003612B3"/>
    <w:rsid w:val="00362373"/>
    <w:rsid w:val="00362860"/>
    <w:rsid w:val="0036306B"/>
    <w:rsid w:val="003635B9"/>
    <w:rsid w:val="00363681"/>
    <w:rsid w:val="00363952"/>
    <w:rsid w:val="00363A29"/>
    <w:rsid w:val="003644BB"/>
    <w:rsid w:val="00365C86"/>
    <w:rsid w:val="00366DB0"/>
    <w:rsid w:val="003728EF"/>
    <w:rsid w:val="0037366A"/>
    <w:rsid w:val="00376256"/>
    <w:rsid w:val="00381F86"/>
    <w:rsid w:val="00382C51"/>
    <w:rsid w:val="00383B24"/>
    <w:rsid w:val="00383EBC"/>
    <w:rsid w:val="003845DA"/>
    <w:rsid w:val="0038751A"/>
    <w:rsid w:val="003921AE"/>
    <w:rsid w:val="003921E0"/>
    <w:rsid w:val="003923E5"/>
    <w:rsid w:val="003930E8"/>
    <w:rsid w:val="00393EA5"/>
    <w:rsid w:val="0039660D"/>
    <w:rsid w:val="003A17D4"/>
    <w:rsid w:val="003A2B76"/>
    <w:rsid w:val="003A3EAA"/>
    <w:rsid w:val="003A40A2"/>
    <w:rsid w:val="003A5C61"/>
    <w:rsid w:val="003A640E"/>
    <w:rsid w:val="003A69BD"/>
    <w:rsid w:val="003A774E"/>
    <w:rsid w:val="003A7847"/>
    <w:rsid w:val="003B17F9"/>
    <w:rsid w:val="003B1A80"/>
    <w:rsid w:val="003B1E3A"/>
    <w:rsid w:val="003B2571"/>
    <w:rsid w:val="003B3EFE"/>
    <w:rsid w:val="003B46CE"/>
    <w:rsid w:val="003B534D"/>
    <w:rsid w:val="003B5D1E"/>
    <w:rsid w:val="003B7096"/>
    <w:rsid w:val="003B7B9F"/>
    <w:rsid w:val="003C0435"/>
    <w:rsid w:val="003C07C6"/>
    <w:rsid w:val="003C0E95"/>
    <w:rsid w:val="003C3216"/>
    <w:rsid w:val="003C324F"/>
    <w:rsid w:val="003C3A95"/>
    <w:rsid w:val="003C4A4E"/>
    <w:rsid w:val="003C4E09"/>
    <w:rsid w:val="003D24FE"/>
    <w:rsid w:val="003D6B30"/>
    <w:rsid w:val="003D6CA2"/>
    <w:rsid w:val="003E0B60"/>
    <w:rsid w:val="003E0D29"/>
    <w:rsid w:val="003E1BD2"/>
    <w:rsid w:val="003E3594"/>
    <w:rsid w:val="003E539E"/>
    <w:rsid w:val="003F31BE"/>
    <w:rsid w:val="003F5344"/>
    <w:rsid w:val="003F6DF0"/>
    <w:rsid w:val="003F6E86"/>
    <w:rsid w:val="003F6F15"/>
    <w:rsid w:val="003F7054"/>
    <w:rsid w:val="00400A09"/>
    <w:rsid w:val="004021E0"/>
    <w:rsid w:val="00405440"/>
    <w:rsid w:val="0040788D"/>
    <w:rsid w:val="0041069A"/>
    <w:rsid w:val="00411043"/>
    <w:rsid w:val="00411C7D"/>
    <w:rsid w:val="004131AA"/>
    <w:rsid w:val="00413286"/>
    <w:rsid w:val="00413495"/>
    <w:rsid w:val="00413B2F"/>
    <w:rsid w:val="00414A32"/>
    <w:rsid w:val="004155FE"/>
    <w:rsid w:val="00415CE2"/>
    <w:rsid w:val="00416A99"/>
    <w:rsid w:val="00420767"/>
    <w:rsid w:val="00422375"/>
    <w:rsid w:val="00422781"/>
    <w:rsid w:val="00423644"/>
    <w:rsid w:val="00423693"/>
    <w:rsid w:val="00423B31"/>
    <w:rsid w:val="00424DF9"/>
    <w:rsid w:val="004308F2"/>
    <w:rsid w:val="00431F06"/>
    <w:rsid w:val="004320B9"/>
    <w:rsid w:val="00434355"/>
    <w:rsid w:val="004357F6"/>
    <w:rsid w:val="004359C7"/>
    <w:rsid w:val="00435DC9"/>
    <w:rsid w:val="004400B0"/>
    <w:rsid w:val="004435F6"/>
    <w:rsid w:val="00443B0A"/>
    <w:rsid w:val="00443BA3"/>
    <w:rsid w:val="004441CD"/>
    <w:rsid w:val="00445D85"/>
    <w:rsid w:val="00446E13"/>
    <w:rsid w:val="0045009E"/>
    <w:rsid w:val="004516A1"/>
    <w:rsid w:val="00451928"/>
    <w:rsid w:val="00451B33"/>
    <w:rsid w:val="004600A6"/>
    <w:rsid w:val="004607B0"/>
    <w:rsid w:val="004635DE"/>
    <w:rsid w:val="00466D8C"/>
    <w:rsid w:val="00467372"/>
    <w:rsid w:val="00467B2E"/>
    <w:rsid w:val="0047159C"/>
    <w:rsid w:val="0047172F"/>
    <w:rsid w:val="0047224C"/>
    <w:rsid w:val="004731AC"/>
    <w:rsid w:val="00473CE6"/>
    <w:rsid w:val="00474043"/>
    <w:rsid w:val="0047437C"/>
    <w:rsid w:val="004747E9"/>
    <w:rsid w:val="004779FA"/>
    <w:rsid w:val="00477DB0"/>
    <w:rsid w:val="00477F03"/>
    <w:rsid w:val="004803B3"/>
    <w:rsid w:val="00483112"/>
    <w:rsid w:val="0048354C"/>
    <w:rsid w:val="00485094"/>
    <w:rsid w:val="00485701"/>
    <w:rsid w:val="00486F2E"/>
    <w:rsid w:val="00492F0E"/>
    <w:rsid w:val="004938D0"/>
    <w:rsid w:val="00493BAE"/>
    <w:rsid w:val="004954C7"/>
    <w:rsid w:val="004956FF"/>
    <w:rsid w:val="004966CB"/>
    <w:rsid w:val="004A01D3"/>
    <w:rsid w:val="004A1A0B"/>
    <w:rsid w:val="004A26A5"/>
    <w:rsid w:val="004A5093"/>
    <w:rsid w:val="004A523B"/>
    <w:rsid w:val="004A73CB"/>
    <w:rsid w:val="004B036C"/>
    <w:rsid w:val="004B5542"/>
    <w:rsid w:val="004C18A0"/>
    <w:rsid w:val="004C24ED"/>
    <w:rsid w:val="004C4830"/>
    <w:rsid w:val="004D0E10"/>
    <w:rsid w:val="004D3393"/>
    <w:rsid w:val="004D3E6F"/>
    <w:rsid w:val="004D45D5"/>
    <w:rsid w:val="004D5CA5"/>
    <w:rsid w:val="004D674D"/>
    <w:rsid w:val="004D68D7"/>
    <w:rsid w:val="004E00D2"/>
    <w:rsid w:val="004E050B"/>
    <w:rsid w:val="004E09B3"/>
    <w:rsid w:val="004E193D"/>
    <w:rsid w:val="004E3C6F"/>
    <w:rsid w:val="004E4A2D"/>
    <w:rsid w:val="004E4CF9"/>
    <w:rsid w:val="004E66ED"/>
    <w:rsid w:val="004E6C8D"/>
    <w:rsid w:val="004E7242"/>
    <w:rsid w:val="004F0972"/>
    <w:rsid w:val="004F15FC"/>
    <w:rsid w:val="004F18CD"/>
    <w:rsid w:val="004F32E5"/>
    <w:rsid w:val="004F36EA"/>
    <w:rsid w:val="004F3753"/>
    <w:rsid w:val="004F42D3"/>
    <w:rsid w:val="004F5E6C"/>
    <w:rsid w:val="004F60DD"/>
    <w:rsid w:val="004F77B5"/>
    <w:rsid w:val="00500C28"/>
    <w:rsid w:val="00503E39"/>
    <w:rsid w:val="00505434"/>
    <w:rsid w:val="005061EF"/>
    <w:rsid w:val="00506433"/>
    <w:rsid w:val="005065F9"/>
    <w:rsid w:val="00506DFA"/>
    <w:rsid w:val="00507030"/>
    <w:rsid w:val="00507185"/>
    <w:rsid w:val="00507AC0"/>
    <w:rsid w:val="005103FC"/>
    <w:rsid w:val="0051065F"/>
    <w:rsid w:val="00510806"/>
    <w:rsid w:val="005127E3"/>
    <w:rsid w:val="00513257"/>
    <w:rsid w:val="00513E10"/>
    <w:rsid w:val="00514702"/>
    <w:rsid w:val="005148B7"/>
    <w:rsid w:val="005148D8"/>
    <w:rsid w:val="0051638B"/>
    <w:rsid w:val="0051731D"/>
    <w:rsid w:val="0051770D"/>
    <w:rsid w:val="005204C8"/>
    <w:rsid w:val="00520B13"/>
    <w:rsid w:val="00520EF0"/>
    <w:rsid w:val="00522A8A"/>
    <w:rsid w:val="005240F5"/>
    <w:rsid w:val="005240F9"/>
    <w:rsid w:val="0052728F"/>
    <w:rsid w:val="005309A7"/>
    <w:rsid w:val="00532FFA"/>
    <w:rsid w:val="00533840"/>
    <w:rsid w:val="00533FA1"/>
    <w:rsid w:val="0053456E"/>
    <w:rsid w:val="00535726"/>
    <w:rsid w:val="00536FB3"/>
    <w:rsid w:val="00540A31"/>
    <w:rsid w:val="005429BC"/>
    <w:rsid w:val="00544A2F"/>
    <w:rsid w:val="00545758"/>
    <w:rsid w:val="00546342"/>
    <w:rsid w:val="00546E55"/>
    <w:rsid w:val="00550804"/>
    <w:rsid w:val="00552AE8"/>
    <w:rsid w:val="005556E0"/>
    <w:rsid w:val="00557A54"/>
    <w:rsid w:val="00561668"/>
    <w:rsid w:val="00562677"/>
    <w:rsid w:val="005637DC"/>
    <w:rsid w:val="005642FA"/>
    <w:rsid w:val="0056551F"/>
    <w:rsid w:val="00566403"/>
    <w:rsid w:val="005728CD"/>
    <w:rsid w:val="00574B6E"/>
    <w:rsid w:val="00576917"/>
    <w:rsid w:val="00576B72"/>
    <w:rsid w:val="005770B0"/>
    <w:rsid w:val="00577123"/>
    <w:rsid w:val="00584D5A"/>
    <w:rsid w:val="005854E9"/>
    <w:rsid w:val="005879AD"/>
    <w:rsid w:val="00590BD5"/>
    <w:rsid w:val="005947BA"/>
    <w:rsid w:val="0059623B"/>
    <w:rsid w:val="005A0966"/>
    <w:rsid w:val="005A0CA0"/>
    <w:rsid w:val="005A2D33"/>
    <w:rsid w:val="005A523C"/>
    <w:rsid w:val="005A5BF5"/>
    <w:rsid w:val="005A79D8"/>
    <w:rsid w:val="005A79DC"/>
    <w:rsid w:val="005A7A5D"/>
    <w:rsid w:val="005A7B9C"/>
    <w:rsid w:val="005B1040"/>
    <w:rsid w:val="005B2935"/>
    <w:rsid w:val="005B2E56"/>
    <w:rsid w:val="005B3D79"/>
    <w:rsid w:val="005B405C"/>
    <w:rsid w:val="005B5FC1"/>
    <w:rsid w:val="005B617C"/>
    <w:rsid w:val="005B6A40"/>
    <w:rsid w:val="005B7163"/>
    <w:rsid w:val="005C0DC8"/>
    <w:rsid w:val="005C1172"/>
    <w:rsid w:val="005C1936"/>
    <w:rsid w:val="005C3A6C"/>
    <w:rsid w:val="005C3E14"/>
    <w:rsid w:val="005C41B8"/>
    <w:rsid w:val="005C4B7D"/>
    <w:rsid w:val="005C4B8B"/>
    <w:rsid w:val="005C4F6E"/>
    <w:rsid w:val="005C51B6"/>
    <w:rsid w:val="005C612F"/>
    <w:rsid w:val="005C664D"/>
    <w:rsid w:val="005C7ACA"/>
    <w:rsid w:val="005D1CFF"/>
    <w:rsid w:val="005D1DD1"/>
    <w:rsid w:val="005D1DFF"/>
    <w:rsid w:val="005D27E8"/>
    <w:rsid w:val="005D312A"/>
    <w:rsid w:val="005D56D7"/>
    <w:rsid w:val="005D6716"/>
    <w:rsid w:val="005E29ED"/>
    <w:rsid w:val="005E71C3"/>
    <w:rsid w:val="005F0349"/>
    <w:rsid w:val="005F043F"/>
    <w:rsid w:val="005F0600"/>
    <w:rsid w:val="005F1559"/>
    <w:rsid w:val="005F3FA6"/>
    <w:rsid w:val="005F4149"/>
    <w:rsid w:val="0060525A"/>
    <w:rsid w:val="006053E7"/>
    <w:rsid w:val="006059FC"/>
    <w:rsid w:val="00606553"/>
    <w:rsid w:val="0060678D"/>
    <w:rsid w:val="00607A02"/>
    <w:rsid w:val="00611021"/>
    <w:rsid w:val="00614630"/>
    <w:rsid w:val="00614829"/>
    <w:rsid w:val="00615340"/>
    <w:rsid w:val="0062002D"/>
    <w:rsid w:val="00621EB5"/>
    <w:rsid w:val="00622372"/>
    <w:rsid w:val="00625EBC"/>
    <w:rsid w:val="00626E8E"/>
    <w:rsid w:val="00631ECA"/>
    <w:rsid w:val="006320D7"/>
    <w:rsid w:val="0063308B"/>
    <w:rsid w:val="006332B6"/>
    <w:rsid w:val="00635A6A"/>
    <w:rsid w:val="00635BA8"/>
    <w:rsid w:val="00635BF1"/>
    <w:rsid w:val="0063729E"/>
    <w:rsid w:val="00637B0F"/>
    <w:rsid w:val="0064339C"/>
    <w:rsid w:val="00645F93"/>
    <w:rsid w:val="00646F6D"/>
    <w:rsid w:val="0065104A"/>
    <w:rsid w:val="00652417"/>
    <w:rsid w:val="00652C44"/>
    <w:rsid w:val="00652F5F"/>
    <w:rsid w:val="00654912"/>
    <w:rsid w:val="00656AAC"/>
    <w:rsid w:val="006577B9"/>
    <w:rsid w:val="006609D5"/>
    <w:rsid w:val="00660D7D"/>
    <w:rsid w:val="00661247"/>
    <w:rsid w:val="00665790"/>
    <w:rsid w:val="00665DA8"/>
    <w:rsid w:val="00667DA2"/>
    <w:rsid w:val="00670B36"/>
    <w:rsid w:val="00673CC7"/>
    <w:rsid w:val="00675C79"/>
    <w:rsid w:val="006778D4"/>
    <w:rsid w:val="00681DA0"/>
    <w:rsid w:val="00682183"/>
    <w:rsid w:val="00682F1A"/>
    <w:rsid w:val="00683CD9"/>
    <w:rsid w:val="00684462"/>
    <w:rsid w:val="006847C4"/>
    <w:rsid w:val="00685DCE"/>
    <w:rsid w:val="006900E0"/>
    <w:rsid w:val="006947C7"/>
    <w:rsid w:val="00696F78"/>
    <w:rsid w:val="0069789A"/>
    <w:rsid w:val="006A013B"/>
    <w:rsid w:val="006A1AD7"/>
    <w:rsid w:val="006A2889"/>
    <w:rsid w:val="006A29E6"/>
    <w:rsid w:val="006A2F98"/>
    <w:rsid w:val="006A5CB7"/>
    <w:rsid w:val="006A60B4"/>
    <w:rsid w:val="006A7C40"/>
    <w:rsid w:val="006B20B8"/>
    <w:rsid w:val="006B571F"/>
    <w:rsid w:val="006B7596"/>
    <w:rsid w:val="006C0203"/>
    <w:rsid w:val="006C0220"/>
    <w:rsid w:val="006C1CE4"/>
    <w:rsid w:val="006C2F53"/>
    <w:rsid w:val="006C6E15"/>
    <w:rsid w:val="006C6F17"/>
    <w:rsid w:val="006C7B47"/>
    <w:rsid w:val="006D0C57"/>
    <w:rsid w:val="006D2590"/>
    <w:rsid w:val="006D2F39"/>
    <w:rsid w:val="006D37A5"/>
    <w:rsid w:val="006D4C5D"/>
    <w:rsid w:val="006D576D"/>
    <w:rsid w:val="006D57B0"/>
    <w:rsid w:val="006D618D"/>
    <w:rsid w:val="006D75F2"/>
    <w:rsid w:val="006E050A"/>
    <w:rsid w:val="006E1FC8"/>
    <w:rsid w:val="006E2774"/>
    <w:rsid w:val="006E33C5"/>
    <w:rsid w:val="006E3E31"/>
    <w:rsid w:val="006E4B1F"/>
    <w:rsid w:val="006E7811"/>
    <w:rsid w:val="006E785A"/>
    <w:rsid w:val="006E7EB6"/>
    <w:rsid w:val="006F3681"/>
    <w:rsid w:val="006F4224"/>
    <w:rsid w:val="006F7C02"/>
    <w:rsid w:val="007002A4"/>
    <w:rsid w:val="00700CB0"/>
    <w:rsid w:val="00700CF8"/>
    <w:rsid w:val="0070196B"/>
    <w:rsid w:val="00704722"/>
    <w:rsid w:val="0070492D"/>
    <w:rsid w:val="00706CAF"/>
    <w:rsid w:val="00710BB5"/>
    <w:rsid w:val="00710EA3"/>
    <w:rsid w:val="0071548C"/>
    <w:rsid w:val="00720B48"/>
    <w:rsid w:val="00720BBA"/>
    <w:rsid w:val="00722FE9"/>
    <w:rsid w:val="007234C8"/>
    <w:rsid w:val="00723A9A"/>
    <w:rsid w:val="00723C45"/>
    <w:rsid w:val="00727BC2"/>
    <w:rsid w:val="00732654"/>
    <w:rsid w:val="00732DAE"/>
    <w:rsid w:val="0073367E"/>
    <w:rsid w:val="0073463F"/>
    <w:rsid w:val="00736A1F"/>
    <w:rsid w:val="00736BB6"/>
    <w:rsid w:val="0073733E"/>
    <w:rsid w:val="007402B2"/>
    <w:rsid w:val="00740C39"/>
    <w:rsid w:val="00742479"/>
    <w:rsid w:val="00742D11"/>
    <w:rsid w:val="00745227"/>
    <w:rsid w:val="00745EAA"/>
    <w:rsid w:val="00747C56"/>
    <w:rsid w:val="00751D71"/>
    <w:rsid w:val="00752265"/>
    <w:rsid w:val="0075284A"/>
    <w:rsid w:val="0075442D"/>
    <w:rsid w:val="00754DBA"/>
    <w:rsid w:val="00756580"/>
    <w:rsid w:val="00756A52"/>
    <w:rsid w:val="007570B5"/>
    <w:rsid w:val="00757752"/>
    <w:rsid w:val="0075784A"/>
    <w:rsid w:val="007604C1"/>
    <w:rsid w:val="00761D3F"/>
    <w:rsid w:val="0076354D"/>
    <w:rsid w:val="00764372"/>
    <w:rsid w:val="00764F4A"/>
    <w:rsid w:val="00766292"/>
    <w:rsid w:val="0076703B"/>
    <w:rsid w:val="00767934"/>
    <w:rsid w:val="00771BEF"/>
    <w:rsid w:val="00772414"/>
    <w:rsid w:val="00772483"/>
    <w:rsid w:val="00772633"/>
    <w:rsid w:val="00773982"/>
    <w:rsid w:val="0077464D"/>
    <w:rsid w:val="00774F72"/>
    <w:rsid w:val="00775454"/>
    <w:rsid w:val="007765BE"/>
    <w:rsid w:val="007768BD"/>
    <w:rsid w:val="00780839"/>
    <w:rsid w:val="00781DC7"/>
    <w:rsid w:val="00783BAC"/>
    <w:rsid w:val="0078719B"/>
    <w:rsid w:val="0078759F"/>
    <w:rsid w:val="00791198"/>
    <w:rsid w:val="007924CC"/>
    <w:rsid w:val="00792532"/>
    <w:rsid w:val="0079283B"/>
    <w:rsid w:val="00792F1E"/>
    <w:rsid w:val="00794B58"/>
    <w:rsid w:val="00794D25"/>
    <w:rsid w:val="00795BB2"/>
    <w:rsid w:val="0079723C"/>
    <w:rsid w:val="00797782"/>
    <w:rsid w:val="007A1C4D"/>
    <w:rsid w:val="007A361B"/>
    <w:rsid w:val="007A397B"/>
    <w:rsid w:val="007A46DE"/>
    <w:rsid w:val="007A4ED4"/>
    <w:rsid w:val="007A4F85"/>
    <w:rsid w:val="007A5525"/>
    <w:rsid w:val="007A5669"/>
    <w:rsid w:val="007A6C01"/>
    <w:rsid w:val="007B03C0"/>
    <w:rsid w:val="007B0814"/>
    <w:rsid w:val="007B3216"/>
    <w:rsid w:val="007B487A"/>
    <w:rsid w:val="007B48A1"/>
    <w:rsid w:val="007B4965"/>
    <w:rsid w:val="007B5657"/>
    <w:rsid w:val="007B69C4"/>
    <w:rsid w:val="007C0D54"/>
    <w:rsid w:val="007C17B4"/>
    <w:rsid w:val="007C1DE4"/>
    <w:rsid w:val="007C2ED1"/>
    <w:rsid w:val="007C3847"/>
    <w:rsid w:val="007C394D"/>
    <w:rsid w:val="007C3C41"/>
    <w:rsid w:val="007C54BE"/>
    <w:rsid w:val="007C607E"/>
    <w:rsid w:val="007C634A"/>
    <w:rsid w:val="007C7009"/>
    <w:rsid w:val="007D332F"/>
    <w:rsid w:val="007D7AF0"/>
    <w:rsid w:val="007E0955"/>
    <w:rsid w:val="007E115B"/>
    <w:rsid w:val="007E2483"/>
    <w:rsid w:val="007E4529"/>
    <w:rsid w:val="007E4CD5"/>
    <w:rsid w:val="007E6CA7"/>
    <w:rsid w:val="007E71D3"/>
    <w:rsid w:val="007E71D6"/>
    <w:rsid w:val="007E74C1"/>
    <w:rsid w:val="007F1915"/>
    <w:rsid w:val="007F33E5"/>
    <w:rsid w:val="007F33E7"/>
    <w:rsid w:val="007F3AB5"/>
    <w:rsid w:val="007F3B32"/>
    <w:rsid w:val="007F4786"/>
    <w:rsid w:val="007F4BF7"/>
    <w:rsid w:val="007F52E9"/>
    <w:rsid w:val="007F6839"/>
    <w:rsid w:val="007F7D3E"/>
    <w:rsid w:val="008014D8"/>
    <w:rsid w:val="008030D1"/>
    <w:rsid w:val="008032B2"/>
    <w:rsid w:val="00805E9B"/>
    <w:rsid w:val="00806082"/>
    <w:rsid w:val="008071B2"/>
    <w:rsid w:val="00811163"/>
    <w:rsid w:val="00811C13"/>
    <w:rsid w:val="00812233"/>
    <w:rsid w:val="008125C9"/>
    <w:rsid w:val="0081433B"/>
    <w:rsid w:val="008145A2"/>
    <w:rsid w:val="00814DE1"/>
    <w:rsid w:val="00815133"/>
    <w:rsid w:val="0081698E"/>
    <w:rsid w:val="00817EE7"/>
    <w:rsid w:val="008207E7"/>
    <w:rsid w:val="00820A28"/>
    <w:rsid w:val="00822FB3"/>
    <w:rsid w:val="00824179"/>
    <w:rsid w:val="00824BC9"/>
    <w:rsid w:val="008260BA"/>
    <w:rsid w:val="00827027"/>
    <w:rsid w:val="0082729B"/>
    <w:rsid w:val="0083038B"/>
    <w:rsid w:val="00830EC5"/>
    <w:rsid w:val="008311EF"/>
    <w:rsid w:val="008328D3"/>
    <w:rsid w:val="00832B63"/>
    <w:rsid w:val="00833DA5"/>
    <w:rsid w:val="008346BC"/>
    <w:rsid w:val="008356B8"/>
    <w:rsid w:val="00836103"/>
    <w:rsid w:val="00836426"/>
    <w:rsid w:val="00840853"/>
    <w:rsid w:val="008410C4"/>
    <w:rsid w:val="00841908"/>
    <w:rsid w:val="0084210A"/>
    <w:rsid w:val="00844DF1"/>
    <w:rsid w:val="00845D84"/>
    <w:rsid w:val="008470C9"/>
    <w:rsid w:val="00847B07"/>
    <w:rsid w:val="00850416"/>
    <w:rsid w:val="00851380"/>
    <w:rsid w:val="008519AE"/>
    <w:rsid w:val="00857BDA"/>
    <w:rsid w:val="00860310"/>
    <w:rsid w:val="008608C9"/>
    <w:rsid w:val="008623CA"/>
    <w:rsid w:val="008623E8"/>
    <w:rsid w:val="0086525A"/>
    <w:rsid w:val="00866A21"/>
    <w:rsid w:val="00867122"/>
    <w:rsid w:val="0086722B"/>
    <w:rsid w:val="00870088"/>
    <w:rsid w:val="00871D26"/>
    <w:rsid w:val="00873687"/>
    <w:rsid w:val="0087402F"/>
    <w:rsid w:val="00874251"/>
    <w:rsid w:val="008745D5"/>
    <w:rsid w:val="008779DF"/>
    <w:rsid w:val="00877F9D"/>
    <w:rsid w:val="00884108"/>
    <w:rsid w:val="00884D1D"/>
    <w:rsid w:val="00884E86"/>
    <w:rsid w:val="00885779"/>
    <w:rsid w:val="0088611B"/>
    <w:rsid w:val="00890C1B"/>
    <w:rsid w:val="008918C3"/>
    <w:rsid w:val="00896187"/>
    <w:rsid w:val="0089742F"/>
    <w:rsid w:val="00897B7E"/>
    <w:rsid w:val="008A2220"/>
    <w:rsid w:val="008A31C0"/>
    <w:rsid w:val="008A43C3"/>
    <w:rsid w:val="008A46BB"/>
    <w:rsid w:val="008A5982"/>
    <w:rsid w:val="008A5CB1"/>
    <w:rsid w:val="008A5D24"/>
    <w:rsid w:val="008A6F35"/>
    <w:rsid w:val="008B0BC0"/>
    <w:rsid w:val="008B358F"/>
    <w:rsid w:val="008B45C1"/>
    <w:rsid w:val="008B4608"/>
    <w:rsid w:val="008B4625"/>
    <w:rsid w:val="008B4696"/>
    <w:rsid w:val="008B4698"/>
    <w:rsid w:val="008B62A7"/>
    <w:rsid w:val="008B6BE8"/>
    <w:rsid w:val="008B7191"/>
    <w:rsid w:val="008C027A"/>
    <w:rsid w:val="008C034A"/>
    <w:rsid w:val="008C22D0"/>
    <w:rsid w:val="008C2A27"/>
    <w:rsid w:val="008C3EC6"/>
    <w:rsid w:val="008C4CD4"/>
    <w:rsid w:val="008C541E"/>
    <w:rsid w:val="008C5C96"/>
    <w:rsid w:val="008C6601"/>
    <w:rsid w:val="008C668E"/>
    <w:rsid w:val="008C7740"/>
    <w:rsid w:val="008D01DD"/>
    <w:rsid w:val="008D28AF"/>
    <w:rsid w:val="008D2B02"/>
    <w:rsid w:val="008D2CFE"/>
    <w:rsid w:val="008D6AE7"/>
    <w:rsid w:val="008D71C1"/>
    <w:rsid w:val="008E061E"/>
    <w:rsid w:val="008E2E69"/>
    <w:rsid w:val="008E33AA"/>
    <w:rsid w:val="008E37E7"/>
    <w:rsid w:val="008E3B61"/>
    <w:rsid w:val="008E471D"/>
    <w:rsid w:val="008E4C73"/>
    <w:rsid w:val="008F0452"/>
    <w:rsid w:val="008F1BC7"/>
    <w:rsid w:val="008F26D9"/>
    <w:rsid w:val="008F47F6"/>
    <w:rsid w:val="008F7DA2"/>
    <w:rsid w:val="00900282"/>
    <w:rsid w:val="00900503"/>
    <w:rsid w:val="0090169A"/>
    <w:rsid w:val="009032F5"/>
    <w:rsid w:val="00903BD4"/>
    <w:rsid w:val="009045EA"/>
    <w:rsid w:val="00905C88"/>
    <w:rsid w:val="00907772"/>
    <w:rsid w:val="00907B4E"/>
    <w:rsid w:val="00907F86"/>
    <w:rsid w:val="0091063E"/>
    <w:rsid w:val="009107FA"/>
    <w:rsid w:val="00910914"/>
    <w:rsid w:val="00911D0C"/>
    <w:rsid w:val="00912644"/>
    <w:rsid w:val="009133F4"/>
    <w:rsid w:val="0091573D"/>
    <w:rsid w:val="00917069"/>
    <w:rsid w:val="009209F2"/>
    <w:rsid w:val="00922BB1"/>
    <w:rsid w:val="00924A27"/>
    <w:rsid w:val="00925392"/>
    <w:rsid w:val="00925480"/>
    <w:rsid w:val="0093136F"/>
    <w:rsid w:val="00931FAC"/>
    <w:rsid w:val="00932E0F"/>
    <w:rsid w:val="00933DBD"/>
    <w:rsid w:val="00933F2F"/>
    <w:rsid w:val="009352A1"/>
    <w:rsid w:val="00935F66"/>
    <w:rsid w:val="009377FE"/>
    <w:rsid w:val="009418E3"/>
    <w:rsid w:val="00941944"/>
    <w:rsid w:val="00942244"/>
    <w:rsid w:val="0094758A"/>
    <w:rsid w:val="009477FE"/>
    <w:rsid w:val="009479B5"/>
    <w:rsid w:val="009519A9"/>
    <w:rsid w:val="009528C7"/>
    <w:rsid w:val="0095678E"/>
    <w:rsid w:val="00956B10"/>
    <w:rsid w:val="009577CA"/>
    <w:rsid w:val="00957C62"/>
    <w:rsid w:val="00962EB1"/>
    <w:rsid w:val="0096318A"/>
    <w:rsid w:val="009643F9"/>
    <w:rsid w:val="0096756B"/>
    <w:rsid w:val="0097103A"/>
    <w:rsid w:val="00973AB1"/>
    <w:rsid w:val="00974109"/>
    <w:rsid w:val="00977D38"/>
    <w:rsid w:val="009802C5"/>
    <w:rsid w:val="00981392"/>
    <w:rsid w:val="009817F2"/>
    <w:rsid w:val="00982EA0"/>
    <w:rsid w:val="00984275"/>
    <w:rsid w:val="009850F2"/>
    <w:rsid w:val="009901A1"/>
    <w:rsid w:val="00992AAE"/>
    <w:rsid w:val="009931C2"/>
    <w:rsid w:val="0099720D"/>
    <w:rsid w:val="009A142A"/>
    <w:rsid w:val="009A2AA2"/>
    <w:rsid w:val="009A4B06"/>
    <w:rsid w:val="009A519E"/>
    <w:rsid w:val="009A5A6E"/>
    <w:rsid w:val="009A66DB"/>
    <w:rsid w:val="009A6E9A"/>
    <w:rsid w:val="009B0824"/>
    <w:rsid w:val="009B1B52"/>
    <w:rsid w:val="009B2881"/>
    <w:rsid w:val="009B431E"/>
    <w:rsid w:val="009B5EB1"/>
    <w:rsid w:val="009B6EDC"/>
    <w:rsid w:val="009B7269"/>
    <w:rsid w:val="009B7312"/>
    <w:rsid w:val="009C196D"/>
    <w:rsid w:val="009C1AD5"/>
    <w:rsid w:val="009C22D7"/>
    <w:rsid w:val="009C482C"/>
    <w:rsid w:val="009C4EC1"/>
    <w:rsid w:val="009C6762"/>
    <w:rsid w:val="009D3C69"/>
    <w:rsid w:val="009D42A6"/>
    <w:rsid w:val="009D4456"/>
    <w:rsid w:val="009D4FE2"/>
    <w:rsid w:val="009D5851"/>
    <w:rsid w:val="009D6658"/>
    <w:rsid w:val="009D6975"/>
    <w:rsid w:val="009E1E4D"/>
    <w:rsid w:val="009E2659"/>
    <w:rsid w:val="009E2BF8"/>
    <w:rsid w:val="009E52C6"/>
    <w:rsid w:val="009E6104"/>
    <w:rsid w:val="009E713A"/>
    <w:rsid w:val="009E7CD0"/>
    <w:rsid w:val="009F1A18"/>
    <w:rsid w:val="009F1C83"/>
    <w:rsid w:val="009F2D83"/>
    <w:rsid w:val="009F3FB0"/>
    <w:rsid w:val="009F437B"/>
    <w:rsid w:val="00A018B9"/>
    <w:rsid w:val="00A01924"/>
    <w:rsid w:val="00A03AC1"/>
    <w:rsid w:val="00A044C1"/>
    <w:rsid w:val="00A045FE"/>
    <w:rsid w:val="00A0504B"/>
    <w:rsid w:val="00A059FE"/>
    <w:rsid w:val="00A06A5C"/>
    <w:rsid w:val="00A10110"/>
    <w:rsid w:val="00A120FF"/>
    <w:rsid w:val="00A124D7"/>
    <w:rsid w:val="00A1268E"/>
    <w:rsid w:val="00A12980"/>
    <w:rsid w:val="00A12F37"/>
    <w:rsid w:val="00A13C9F"/>
    <w:rsid w:val="00A14746"/>
    <w:rsid w:val="00A14894"/>
    <w:rsid w:val="00A14DCA"/>
    <w:rsid w:val="00A15A9E"/>
    <w:rsid w:val="00A17F9A"/>
    <w:rsid w:val="00A20834"/>
    <w:rsid w:val="00A208DB"/>
    <w:rsid w:val="00A20C2A"/>
    <w:rsid w:val="00A22563"/>
    <w:rsid w:val="00A22F2D"/>
    <w:rsid w:val="00A257F4"/>
    <w:rsid w:val="00A25876"/>
    <w:rsid w:val="00A264D1"/>
    <w:rsid w:val="00A27563"/>
    <w:rsid w:val="00A314B6"/>
    <w:rsid w:val="00A31B7C"/>
    <w:rsid w:val="00A3348C"/>
    <w:rsid w:val="00A339FA"/>
    <w:rsid w:val="00A35494"/>
    <w:rsid w:val="00A410F9"/>
    <w:rsid w:val="00A4223E"/>
    <w:rsid w:val="00A432E2"/>
    <w:rsid w:val="00A438A4"/>
    <w:rsid w:val="00A43DCA"/>
    <w:rsid w:val="00A44EB6"/>
    <w:rsid w:val="00A45744"/>
    <w:rsid w:val="00A459B7"/>
    <w:rsid w:val="00A46A4D"/>
    <w:rsid w:val="00A46B07"/>
    <w:rsid w:val="00A47DF0"/>
    <w:rsid w:val="00A508BD"/>
    <w:rsid w:val="00A50EED"/>
    <w:rsid w:val="00A53C9C"/>
    <w:rsid w:val="00A556DD"/>
    <w:rsid w:val="00A56AAD"/>
    <w:rsid w:val="00A60D12"/>
    <w:rsid w:val="00A60EA8"/>
    <w:rsid w:val="00A63E4B"/>
    <w:rsid w:val="00A645E4"/>
    <w:rsid w:val="00A64682"/>
    <w:rsid w:val="00A661C1"/>
    <w:rsid w:val="00A6673C"/>
    <w:rsid w:val="00A67AB5"/>
    <w:rsid w:val="00A714FC"/>
    <w:rsid w:val="00A73652"/>
    <w:rsid w:val="00A73697"/>
    <w:rsid w:val="00A73BFA"/>
    <w:rsid w:val="00A747FD"/>
    <w:rsid w:val="00A7604A"/>
    <w:rsid w:val="00A809CF"/>
    <w:rsid w:val="00A821A9"/>
    <w:rsid w:val="00A821F3"/>
    <w:rsid w:val="00A82330"/>
    <w:rsid w:val="00A839F1"/>
    <w:rsid w:val="00A855C6"/>
    <w:rsid w:val="00A85BC0"/>
    <w:rsid w:val="00A86834"/>
    <w:rsid w:val="00A869B4"/>
    <w:rsid w:val="00A87714"/>
    <w:rsid w:val="00A87AF5"/>
    <w:rsid w:val="00A9124C"/>
    <w:rsid w:val="00A92CB4"/>
    <w:rsid w:val="00A94150"/>
    <w:rsid w:val="00A9489D"/>
    <w:rsid w:val="00A94E58"/>
    <w:rsid w:val="00A96104"/>
    <w:rsid w:val="00A9652D"/>
    <w:rsid w:val="00AA1C76"/>
    <w:rsid w:val="00AA2F65"/>
    <w:rsid w:val="00AA5137"/>
    <w:rsid w:val="00AA7105"/>
    <w:rsid w:val="00AA7D33"/>
    <w:rsid w:val="00AB13E2"/>
    <w:rsid w:val="00AB181F"/>
    <w:rsid w:val="00AB3F95"/>
    <w:rsid w:val="00AB3FD6"/>
    <w:rsid w:val="00AB7679"/>
    <w:rsid w:val="00AC3E7F"/>
    <w:rsid w:val="00AC4507"/>
    <w:rsid w:val="00AC4FAD"/>
    <w:rsid w:val="00AC6CCB"/>
    <w:rsid w:val="00AD0707"/>
    <w:rsid w:val="00AD0C01"/>
    <w:rsid w:val="00AD2D56"/>
    <w:rsid w:val="00AD31E1"/>
    <w:rsid w:val="00AD563C"/>
    <w:rsid w:val="00AE01FB"/>
    <w:rsid w:val="00AE0419"/>
    <w:rsid w:val="00AE1A9E"/>
    <w:rsid w:val="00AE38CF"/>
    <w:rsid w:val="00AE39DA"/>
    <w:rsid w:val="00AE658E"/>
    <w:rsid w:val="00AE77F0"/>
    <w:rsid w:val="00AF0947"/>
    <w:rsid w:val="00AF0BC7"/>
    <w:rsid w:val="00AF0E54"/>
    <w:rsid w:val="00AF2D16"/>
    <w:rsid w:val="00AF3DD0"/>
    <w:rsid w:val="00AF3FFF"/>
    <w:rsid w:val="00AF45FF"/>
    <w:rsid w:val="00AF4CF3"/>
    <w:rsid w:val="00AF4EFA"/>
    <w:rsid w:val="00AF5A4E"/>
    <w:rsid w:val="00AF5C6B"/>
    <w:rsid w:val="00AF7188"/>
    <w:rsid w:val="00AF7504"/>
    <w:rsid w:val="00AF76EB"/>
    <w:rsid w:val="00B00B3F"/>
    <w:rsid w:val="00B01620"/>
    <w:rsid w:val="00B01DA8"/>
    <w:rsid w:val="00B030E9"/>
    <w:rsid w:val="00B052E5"/>
    <w:rsid w:val="00B0605F"/>
    <w:rsid w:val="00B070C7"/>
    <w:rsid w:val="00B10C27"/>
    <w:rsid w:val="00B10F5D"/>
    <w:rsid w:val="00B1136A"/>
    <w:rsid w:val="00B113BE"/>
    <w:rsid w:val="00B136C9"/>
    <w:rsid w:val="00B13FA1"/>
    <w:rsid w:val="00B14372"/>
    <w:rsid w:val="00B15229"/>
    <w:rsid w:val="00B156C5"/>
    <w:rsid w:val="00B158DE"/>
    <w:rsid w:val="00B17326"/>
    <w:rsid w:val="00B26F58"/>
    <w:rsid w:val="00B27694"/>
    <w:rsid w:val="00B27C1B"/>
    <w:rsid w:val="00B31796"/>
    <w:rsid w:val="00B33898"/>
    <w:rsid w:val="00B33AE3"/>
    <w:rsid w:val="00B36977"/>
    <w:rsid w:val="00B37FCE"/>
    <w:rsid w:val="00B4003F"/>
    <w:rsid w:val="00B403EF"/>
    <w:rsid w:val="00B40862"/>
    <w:rsid w:val="00B409E3"/>
    <w:rsid w:val="00B40AF4"/>
    <w:rsid w:val="00B40CC1"/>
    <w:rsid w:val="00B420E2"/>
    <w:rsid w:val="00B42C8E"/>
    <w:rsid w:val="00B4328F"/>
    <w:rsid w:val="00B44CE2"/>
    <w:rsid w:val="00B467D1"/>
    <w:rsid w:val="00B46930"/>
    <w:rsid w:val="00B46D9C"/>
    <w:rsid w:val="00B509E3"/>
    <w:rsid w:val="00B512C4"/>
    <w:rsid w:val="00B52304"/>
    <w:rsid w:val="00B529A6"/>
    <w:rsid w:val="00B54455"/>
    <w:rsid w:val="00B54958"/>
    <w:rsid w:val="00B55150"/>
    <w:rsid w:val="00B57376"/>
    <w:rsid w:val="00B575EE"/>
    <w:rsid w:val="00B6037C"/>
    <w:rsid w:val="00B60B7B"/>
    <w:rsid w:val="00B62195"/>
    <w:rsid w:val="00B64AC9"/>
    <w:rsid w:val="00B64BC8"/>
    <w:rsid w:val="00B65412"/>
    <w:rsid w:val="00B674BF"/>
    <w:rsid w:val="00B67794"/>
    <w:rsid w:val="00B7246E"/>
    <w:rsid w:val="00B751B5"/>
    <w:rsid w:val="00B766D2"/>
    <w:rsid w:val="00B76843"/>
    <w:rsid w:val="00B8154A"/>
    <w:rsid w:val="00B818E6"/>
    <w:rsid w:val="00B82959"/>
    <w:rsid w:val="00B872B9"/>
    <w:rsid w:val="00B905BC"/>
    <w:rsid w:val="00B90C7F"/>
    <w:rsid w:val="00B910D5"/>
    <w:rsid w:val="00B914E4"/>
    <w:rsid w:val="00B91FD5"/>
    <w:rsid w:val="00B92547"/>
    <w:rsid w:val="00B92B4B"/>
    <w:rsid w:val="00B92E19"/>
    <w:rsid w:val="00B95A57"/>
    <w:rsid w:val="00B96BC1"/>
    <w:rsid w:val="00B97D54"/>
    <w:rsid w:val="00BA03B4"/>
    <w:rsid w:val="00BA2147"/>
    <w:rsid w:val="00BA418F"/>
    <w:rsid w:val="00BA574B"/>
    <w:rsid w:val="00BA5BA2"/>
    <w:rsid w:val="00BA624C"/>
    <w:rsid w:val="00BA7798"/>
    <w:rsid w:val="00BA7992"/>
    <w:rsid w:val="00BB05E9"/>
    <w:rsid w:val="00BB084A"/>
    <w:rsid w:val="00BB08A9"/>
    <w:rsid w:val="00BB1313"/>
    <w:rsid w:val="00BB161E"/>
    <w:rsid w:val="00BB3397"/>
    <w:rsid w:val="00BB373D"/>
    <w:rsid w:val="00BB3AAA"/>
    <w:rsid w:val="00BB4A5D"/>
    <w:rsid w:val="00BB4EB3"/>
    <w:rsid w:val="00BB4F9C"/>
    <w:rsid w:val="00BB5D43"/>
    <w:rsid w:val="00BB5D8E"/>
    <w:rsid w:val="00BB7A6E"/>
    <w:rsid w:val="00BC15EC"/>
    <w:rsid w:val="00BC17DF"/>
    <w:rsid w:val="00BC1D45"/>
    <w:rsid w:val="00BC2EB9"/>
    <w:rsid w:val="00BC3A7C"/>
    <w:rsid w:val="00BC4778"/>
    <w:rsid w:val="00BC48CF"/>
    <w:rsid w:val="00BC7167"/>
    <w:rsid w:val="00BC7F76"/>
    <w:rsid w:val="00BD0C25"/>
    <w:rsid w:val="00BD0CA3"/>
    <w:rsid w:val="00BD2063"/>
    <w:rsid w:val="00BD289C"/>
    <w:rsid w:val="00BD4C02"/>
    <w:rsid w:val="00BD5EA3"/>
    <w:rsid w:val="00BD6EE9"/>
    <w:rsid w:val="00BD6FA4"/>
    <w:rsid w:val="00BE0760"/>
    <w:rsid w:val="00BE1726"/>
    <w:rsid w:val="00BE1B18"/>
    <w:rsid w:val="00BE1CE2"/>
    <w:rsid w:val="00BE2717"/>
    <w:rsid w:val="00BE2A46"/>
    <w:rsid w:val="00BE2A7E"/>
    <w:rsid w:val="00BE3644"/>
    <w:rsid w:val="00BE4324"/>
    <w:rsid w:val="00BE440B"/>
    <w:rsid w:val="00BE47F7"/>
    <w:rsid w:val="00BE4977"/>
    <w:rsid w:val="00BE5D96"/>
    <w:rsid w:val="00BE6BF9"/>
    <w:rsid w:val="00BE7BD5"/>
    <w:rsid w:val="00BF062C"/>
    <w:rsid w:val="00BF34CE"/>
    <w:rsid w:val="00BF3EB7"/>
    <w:rsid w:val="00BF484A"/>
    <w:rsid w:val="00BF4BC8"/>
    <w:rsid w:val="00BF547D"/>
    <w:rsid w:val="00BF5ACD"/>
    <w:rsid w:val="00BF7906"/>
    <w:rsid w:val="00C01C25"/>
    <w:rsid w:val="00C01D42"/>
    <w:rsid w:val="00C01F22"/>
    <w:rsid w:val="00C02069"/>
    <w:rsid w:val="00C05763"/>
    <w:rsid w:val="00C079BB"/>
    <w:rsid w:val="00C10209"/>
    <w:rsid w:val="00C11BA3"/>
    <w:rsid w:val="00C166FB"/>
    <w:rsid w:val="00C16DBD"/>
    <w:rsid w:val="00C16FA6"/>
    <w:rsid w:val="00C174C2"/>
    <w:rsid w:val="00C208A5"/>
    <w:rsid w:val="00C21212"/>
    <w:rsid w:val="00C23388"/>
    <w:rsid w:val="00C238E2"/>
    <w:rsid w:val="00C23DEB"/>
    <w:rsid w:val="00C26C05"/>
    <w:rsid w:val="00C26C5E"/>
    <w:rsid w:val="00C27278"/>
    <w:rsid w:val="00C306DE"/>
    <w:rsid w:val="00C32C9B"/>
    <w:rsid w:val="00C34A6B"/>
    <w:rsid w:val="00C35095"/>
    <w:rsid w:val="00C35AA5"/>
    <w:rsid w:val="00C35BC2"/>
    <w:rsid w:val="00C35D24"/>
    <w:rsid w:val="00C3656A"/>
    <w:rsid w:val="00C36CAC"/>
    <w:rsid w:val="00C37426"/>
    <w:rsid w:val="00C37AFC"/>
    <w:rsid w:val="00C40A6B"/>
    <w:rsid w:val="00C434EC"/>
    <w:rsid w:val="00C443BB"/>
    <w:rsid w:val="00C459D2"/>
    <w:rsid w:val="00C45D29"/>
    <w:rsid w:val="00C45F30"/>
    <w:rsid w:val="00C460F8"/>
    <w:rsid w:val="00C46420"/>
    <w:rsid w:val="00C47B31"/>
    <w:rsid w:val="00C50CDA"/>
    <w:rsid w:val="00C51203"/>
    <w:rsid w:val="00C51AEF"/>
    <w:rsid w:val="00C51F1D"/>
    <w:rsid w:val="00C5466F"/>
    <w:rsid w:val="00C54AFE"/>
    <w:rsid w:val="00C56093"/>
    <w:rsid w:val="00C578FB"/>
    <w:rsid w:val="00C6156D"/>
    <w:rsid w:val="00C62397"/>
    <w:rsid w:val="00C625E7"/>
    <w:rsid w:val="00C65445"/>
    <w:rsid w:val="00C670D7"/>
    <w:rsid w:val="00C7056D"/>
    <w:rsid w:val="00C70C84"/>
    <w:rsid w:val="00C717DF"/>
    <w:rsid w:val="00C7258C"/>
    <w:rsid w:val="00C74A24"/>
    <w:rsid w:val="00C74DC2"/>
    <w:rsid w:val="00C75AF7"/>
    <w:rsid w:val="00C76234"/>
    <w:rsid w:val="00C763C8"/>
    <w:rsid w:val="00C76E0E"/>
    <w:rsid w:val="00C80040"/>
    <w:rsid w:val="00C82F58"/>
    <w:rsid w:val="00C83C0B"/>
    <w:rsid w:val="00C84BE3"/>
    <w:rsid w:val="00C852DD"/>
    <w:rsid w:val="00C87109"/>
    <w:rsid w:val="00C87208"/>
    <w:rsid w:val="00C87C31"/>
    <w:rsid w:val="00C90457"/>
    <w:rsid w:val="00C910B8"/>
    <w:rsid w:val="00C925BA"/>
    <w:rsid w:val="00C96CFF"/>
    <w:rsid w:val="00CA0AF4"/>
    <w:rsid w:val="00CA1AA9"/>
    <w:rsid w:val="00CA1ABE"/>
    <w:rsid w:val="00CA1D06"/>
    <w:rsid w:val="00CA3561"/>
    <w:rsid w:val="00CA4D48"/>
    <w:rsid w:val="00CA53E8"/>
    <w:rsid w:val="00CA5DE6"/>
    <w:rsid w:val="00CA6DFD"/>
    <w:rsid w:val="00CA762A"/>
    <w:rsid w:val="00CA7B85"/>
    <w:rsid w:val="00CB2158"/>
    <w:rsid w:val="00CB2AF4"/>
    <w:rsid w:val="00CB4365"/>
    <w:rsid w:val="00CC34B0"/>
    <w:rsid w:val="00CC3F3F"/>
    <w:rsid w:val="00CC5865"/>
    <w:rsid w:val="00CD2DDF"/>
    <w:rsid w:val="00CD5B88"/>
    <w:rsid w:val="00CD7C0C"/>
    <w:rsid w:val="00CD7D30"/>
    <w:rsid w:val="00CE0426"/>
    <w:rsid w:val="00CE1AEB"/>
    <w:rsid w:val="00CE1B7B"/>
    <w:rsid w:val="00CE2A84"/>
    <w:rsid w:val="00CE33C3"/>
    <w:rsid w:val="00CE3A9E"/>
    <w:rsid w:val="00CE3EF8"/>
    <w:rsid w:val="00CE3FB4"/>
    <w:rsid w:val="00CE585D"/>
    <w:rsid w:val="00CE58FC"/>
    <w:rsid w:val="00CE7661"/>
    <w:rsid w:val="00CF30A8"/>
    <w:rsid w:val="00CF42E3"/>
    <w:rsid w:val="00CF7CD3"/>
    <w:rsid w:val="00D00198"/>
    <w:rsid w:val="00D00A54"/>
    <w:rsid w:val="00D00F2E"/>
    <w:rsid w:val="00D02794"/>
    <w:rsid w:val="00D02A0D"/>
    <w:rsid w:val="00D033A1"/>
    <w:rsid w:val="00D03750"/>
    <w:rsid w:val="00D0456C"/>
    <w:rsid w:val="00D04B56"/>
    <w:rsid w:val="00D04C54"/>
    <w:rsid w:val="00D05483"/>
    <w:rsid w:val="00D069DA"/>
    <w:rsid w:val="00D11102"/>
    <w:rsid w:val="00D11976"/>
    <w:rsid w:val="00D11B55"/>
    <w:rsid w:val="00D12CA3"/>
    <w:rsid w:val="00D130DC"/>
    <w:rsid w:val="00D13474"/>
    <w:rsid w:val="00D15084"/>
    <w:rsid w:val="00D16489"/>
    <w:rsid w:val="00D16DA4"/>
    <w:rsid w:val="00D17253"/>
    <w:rsid w:val="00D178A6"/>
    <w:rsid w:val="00D17A64"/>
    <w:rsid w:val="00D17E01"/>
    <w:rsid w:val="00D20F40"/>
    <w:rsid w:val="00D22417"/>
    <w:rsid w:val="00D231F6"/>
    <w:rsid w:val="00D256D7"/>
    <w:rsid w:val="00D26409"/>
    <w:rsid w:val="00D277E0"/>
    <w:rsid w:val="00D30302"/>
    <w:rsid w:val="00D30C47"/>
    <w:rsid w:val="00D340E1"/>
    <w:rsid w:val="00D3461F"/>
    <w:rsid w:val="00D34D04"/>
    <w:rsid w:val="00D36DED"/>
    <w:rsid w:val="00D37039"/>
    <w:rsid w:val="00D371F2"/>
    <w:rsid w:val="00D3778D"/>
    <w:rsid w:val="00D37EB3"/>
    <w:rsid w:val="00D404AF"/>
    <w:rsid w:val="00D42C49"/>
    <w:rsid w:val="00D43393"/>
    <w:rsid w:val="00D43609"/>
    <w:rsid w:val="00D45E1B"/>
    <w:rsid w:val="00D46DF2"/>
    <w:rsid w:val="00D505D5"/>
    <w:rsid w:val="00D508F9"/>
    <w:rsid w:val="00D50C06"/>
    <w:rsid w:val="00D514D6"/>
    <w:rsid w:val="00D56E26"/>
    <w:rsid w:val="00D57183"/>
    <w:rsid w:val="00D6060A"/>
    <w:rsid w:val="00D60AB5"/>
    <w:rsid w:val="00D615B9"/>
    <w:rsid w:val="00D6227B"/>
    <w:rsid w:val="00D66AB6"/>
    <w:rsid w:val="00D66F20"/>
    <w:rsid w:val="00D67368"/>
    <w:rsid w:val="00D70420"/>
    <w:rsid w:val="00D70C92"/>
    <w:rsid w:val="00D7324D"/>
    <w:rsid w:val="00D73F02"/>
    <w:rsid w:val="00D74DFE"/>
    <w:rsid w:val="00D759EA"/>
    <w:rsid w:val="00D763BB"/>
    <w:rsid w:val="00D76818"/>
    <w:rsid w:val="00D8098E"/>
    <w:rsid w:val="00D82A5E"/>
    <w:rsid w:val="00D84845"/>
    <w:rsid w:val="00D85FA2"/>
    <w:rsid w:val="00D8674D"/>
    <w:rsid w:val="00D87B2A"/>
    <w:rsid w:val="00D90BA5"/>
    <w:rsid w:val="00D91B25"/>
    <w:rsid w:val="00D92434"/>
    <w:rsid w:val="00D961BC"/>
    <w:rsid w:val="00D962D1"/>
    <w:rsid w:val="00D9774B"/>
    <w:rsid w:val="00DA0BE3"/>
    <w:rsid w:val="00DA1AA1"/>
    <w:rsid w:val="00DA1DBA"/>
    <w:rsid w:val="00DA2051"/>
    <w:rsid w:val="00DA30EC"/>
    <w:rsid w:val="00DA33AF"/>
    <w:rsid w:val="00DB02EE"/>
    <w:rsid w:val="00DB1BB1"/>
    <w:rsid w:val="00DB1E30"/>
    <w:rsid w:val="00DB3200"/>
    <w:rsid w:val="00DB323D"/>
    <w:rsid w:val="00DB43EC"/>
    <w:rsid w:val="00DB4410"/>
    <w:rsid w:val="00DB4FE4"/>
    <w:rsid w:val="00DB539D"/>
    <w:rsid w:val="00DB5A07"/>
    <w:rsid w:val="00DB5A3E"/>
    <w:rsid w:val="00DB7DDB"/>
    <w:rsid w:val="00DC063C"/>
    <w:rsid w:val="00DC199F"/>
    <w:rsid w:val="00DC2464"/>
    <w:rsid w:val="00DC3A03"/>
    <w:rsid w:val="00DC3C80"/>
    <w:rsid w:val="00DC3CCE"/>
    <w:rsid w:val="00DC616B"/>
    <w:rsid w:val="00DC646E"/>
    <w:rsid w:val="00DD133F"/>
    <w:rsid w:val="00DD190A"/>
    <w:rsid w:val="00DD30E1"/>
    <w:rsid w:val="00DD315E"/>
    <w:rsid w:val="00DD352B"/>
    <w:rsid w:val="00DD3BE7"/>
    <w:rsid w:val="00DD4168"/>
    <w:rsid w:val="00DD5E03"/>
    <w:rsid w:val="00DD6B5A"/>
    <w:rsid w:val="00DD7CD9"/>
    <w:rsid w:val="00DE1B43"/>
    <w:rsid w:val="00DE3E5C"/>
    <w:rsid w:val="00DE47D6"/>
    <w:rsid w:val="00DE5BAE"/>
    <w:rsid w:val="00DE60B3"/>
    <w:rsid w:val="00DF1DF8"/>
    <w:rsid w:val="00DF27D7"/>
    <w:rsid w:val="00DF4187"/>
    <w:rsid w:val="00E004E7"/>
    <w:rsid w:val="00E01359"/>
    <w:rsid w:val="00E018C3"/>
    <w:rsid w:val="00E047E1"/>
    <w:rsid w:val="00E05134"/>
    <w:rsid w:val="00E103FD"/>
    <w:rsid w:val="00E10F82"/>
    <w:rsid w:val="00E11188"/>
    <w:rsid w:val="00E114BC"/>
    <w:rsid w:val="00E11A26"/>
    <w:rsid w:val="00E13171"/>
    <w:rsid w:val="00E142F3"/>
    <w:rsid w:val="00E1640C"/>
    <w:rsid w:val="00E16C36"/>
    <w:rsid w:val="00E16D6D"/>
    <w:rsid w:val="00E173F3"/>
    <w:rsid w:val="00E20802"/>
    <w:rsid w:val="00E22BC1"/>
    <w:rsid w:val="00E2450A"/>
    <w:rsid w:val="00E262C2"/>
    <w:rsid w:val="00E300AC"/>
    <w:rsid w:val="00E3062E"/>
    <w:rsid w:val="00E30A7F"/>
    <w:rsid w:val="00E34B1B"/>
    <w:rsid w:val="00E40411"/>
    <w:rsid w:val="00E40B28"/>
    <w:rsid w:val="00E44806"/>
    <w:rsid w:val="00E45464"/>
    <w:rsid w:val="00E46936"/>
    <w:rsid w:val="00E47BC8"/>
    <w:rsid w:val="00E50A2E"/>
    <w:rsid w:val="00E50FB7"/>
    <w:rsid w:val="00E5173E"/>
    <w:rsid w:val="00E51751"/>
    <w:rsid w:val="00E519EC"/>
    <w:rsid w:val="00E5336E"/>
    <w:rsid w:val="00E545DA"/>
    <w:rsid w:val="00E54877"/>
    <w:rsid w:val="00E565CD"/>
    <w:rsid w:val="00E5663B"/>
    <w:rsid w:val="00E5681D"/>
    <w:rsid w:val="00E60024"/>
    <w:rsid w:val="00E60BCA"/>
    <w:rsid w:val="00E60D26"/>
    <w:rsid w:val="00E60F16"/>
    <w:rsid w:val="00E62B06"/>
    <w:rsid w:val="00E62C6E"/>
    <w:rsid w:val="00E63621"/>
    <w:rsid w:val="00E63D09"/>
    <w:rsid w:val="00E66156"/>
    <w:rsid w:val="00E665A5"/>
    <w:rsid w:val="00E66F03"/>
    <w:rsid w:val="00E70C0E"/>
    <w:rsid w:val="00E70F86"/>
    <w:rsid w:val="00E72057"/>
    <w:rsid w:val="00E73888"/>
    <w:rsid w:val="00E73FF3"/>
    <w:rsid w:val="00E74CDE"/>
    <w:rsid w:val="00E76C08"/>
    <w:rsid w:val="00E778E5"/>
    <w:rsid w:val="00E823E0"/>
    <w:rsid w:val="00E82EE5"/>
    <w:rsid w:val="00E8311F"/>
    <w:rsid w:val="00E847CB"/>
    <w:rsid w:val="00E85540"/>
    <w:rsid w:val="00E85CDD"/>
    <w:rsid w:val="00E85FFD"/>
    <w:rsid w:val="00E867B3"/>
    <w:rsid w:val="00E90173"/>
    <w:rsid w:val="00E92D07"/>
    <w:rsid w:val="00E94100"/>
    <w:rsid w:val="00E95C80"/>
    <w:rsid w:val="00EA17E5"/>
    <w:rsid w:val="00EA1B1E"/>
    <w:rsid w:val="00EA3C5E"/>
    <w:rsid w:val="00EA45B6"/>
    <w:rsid w:val="00EA625A"/>
    <w:rsid w:val="00EB074C"/>
    <w:rsid w:val="00EB1A1D"/>
    <w:rsid w:val="00EB2EFF"/>
    <w:rsid w:val="00EB456B"/>
    <w:rsid w:val="00EB662D"/>
    <w:rsid w:val="00EC1BAF"/>
    <w:rsid w:val="00EC4A8B"/>
    <w:rsid w:val="00ED0E4C"/>
    <w:rsid w:val="00ED0F07"/>
    <w:rsid w:val="00ED1F55"/>
    <w:rsid w:val="00ED20D2"/>
    <w:rsid w:val="00ED2240"/>
    <w:rsid w:val="00ED2E5C"/>
    <w:rsid w:val="00ED3F0A"/>
    <w:rsid w:val="00ED4CAC"/>
    <w:rsid w:val="00ED5DE9"/>
    <w:rsid w:val="00ED67BD"/>
    <w:rsid w:val="00EE11B7"/>
    <w:rsid w:val="00EE2EF4"/>
    <w:rsid w:val="00EE3320"/>
    <w:rsid w:val="00EE38FA"/>
    <w:rsid w:val="00EE3A1E"/>
    <w:rsid w:val="00EE3A4F"/>
    <w:rsid w:val="00EE45C0"/>
    <w:rsid w:val="00EE66AF"/>
    <w:rsid w:val="00EE7F4A"/>
    <w:rsid w:val="00EF1E8E"/>
    <w:rsid w:val="00EF2B53"/>
    <w:rsid w:val="00EF349F"/>
    <w:rsid w:val="00EF3B8E"/>
    <w:rsid w:val="00EF5C60"/>
    <w:rsid w:val="00EF5FEC"/>
    <w:rsid w:val="00EF606D"/>
    <w:rsid w:val="00EF6953"/>
    <w:rsid w:val="00F0160F"/>
    <w:rsid w:val="00F03C00"/>
    <w:rsid w:val="00F03FB1"/>
    <w:rsid w:val="00F0588C"/>
    <w:rsid w:val="00F0650F"/>
    <w:rsid w:val="00F10090"/>
    <w:rsid w:val="00F100AC"/>
    <w:rsid w:val="00F101EF"/>
    <w:rsid w:val="00F108EA"/>
    <w:rsid w:val="00F10CA5"/>
    <w:rsid w:val="00F10EFB"/>
    <w:rsid w:val="00F117B7"/>
    <w:rsid w:val="00F11874"/>
    <w:rsid w:val="00F15906"/>
    <w:rsid w:val="00F16DAB"/>
    <w:rsid w:val="00F20C09"/>
    <w:rsid w:val="00F2108E"/>
    <w:rsid w:val="00F21EF5"/>
    <w:rsid w:val="00F22072"/>
    <w:rsid w:val="00F235FF"/>
    <w:rsid w:val="00F24BDC"/>
    <w:rsid w:val="00F25773"/>
    <w:rsid w:val="00F25B85"/>
    <w:rsid w:val="00F27A3E"/>
    <w:rsid w:val="00F27F4D"/>
    <w:rsid w:val="00F42C5D"/>
    <w:rsid w:val="00F43FB7"/>
    <w:rsid w:val="00F451FA"/>
    <w:rsid w:val="00F456F7"/>
    <w:rsid w:val="00F465DD"/>
    <w:rsid w:val="00F47773"/>
    <w:rsid w:val="00F47882"/>
    <w:rsid w:val="00F51FEE"/>
    <w:rsid w:val="00F5260D"/>
    <w:rsid w:val="00F5785E"/>
    <w:rsid w:val="00F60A05"/>
    <w:rsid w:val="00F61439"/>
    <w:rsid w:val="00F61A2F"/>
    <w:rsid w:val="00F637A4"/>
    <w:rsid w:val="00F64B56"/>
    <w:rsid w:val="00F64F3F"/>
    <w:rsid w:val="00F65CA4"/>
    <w:rsid w:val="00F66922"/>
    <w:rsid w:val="00F66C6B"/>
    <w:rsid w:val="00F6756F"/>
    <w:rsid w:val="00F70621"/>
    <w:rsid w:val="00F70845"/>
    <w:rsid w:val="00F70A16"/>
    <w:rsid w:val="00F70A53"/>
    <w:rsid w:val="00F722F2"/>
    <w:rsid w:val="00F72560"/>
    <w:rsid w:val="00F72B3D"/>
    <w:rsid w:val="00F72CFC"/>
    <w:rsid w:val="00F7322F"/>
    <w:rsid w:val="00F73B36"/>
    <w:rsid w:val="00F74544"/>
    <w:rsid w:val="00F77D1E"/>
    <w:rsid w:val="00F8158D"/>
    <w:rsid w:val="00F81BBE"/>
    <w:rsid w:val="00F81DCF"/>
    <w:rsid w:val="00F81DEC"/>
    <w:rsid w:val="00F83718"/>
    <w:rsid w:val="00F84201"/>
    <w:rsid w:val="00F85778"/>
    <w:rsid w:val="00F86AE3"/>
    <w:rsid w:val="00F8735A"/>
    <w:rsid w:val="00F87FB3"/>
    <w:rsid w:val="00F9104B"/>
    <w:rsid w:val="00F9257B"/>
    <w:rsid w:val="00F92EFE"/>
    <w:rsid w:val="00F945DE"/>
    <w:rsid w:val="00F953C6"/>
    <w:rsid w:val="00F960FA"/>
    <w:rsid w:val="00F96C40"/>
    <w:rsid w:val="00F972F5"/>
    <w:rsid w:val="00FA19C6"/>
    <w:rsid w:val="00FA3A4B"/>
    <w:rsid w:val="00FA43EA"/>
    <w:rsid w:val="00FA6B44"/>
    <w:rsid w:val="00FA7DC2"/>
    <w:rsid w:val="00FB0D07"/>
    <w:rsid w:val="00FB3879"/>
    <w:rsid w:val="00FB3D56"/>
    <w:rsid w:val="00FB4E0D"/>
    <w:rsid w:val="00FB73B7"/>
    <w:rsid w:val="00FC0608"/>
    <w:rsid w:val="00FC1375"/>
    <w:rsid w:val="00FC3D7C"/>
    <w:rsid w:val="00FC4F3A"/>
    <w:rsid w:val="00FC5E3F"/>
    <w:rsid w:val="00FC6AA4"/>
    <w:rsid w:val="00FD11EA"/>
    <w:rsid w:val="00FD1BED"/>
    <w:rsid w:val="00FD43AC"/>
    <w:rsid w:val="00FD5EBB"/>
    <w:rsid w:val="00FD6887"/>
    <w:rsid w:val="00FD7564"/>
    <w:rsid w:val="00FE0F4A"/>
    <w:rsid w:val="00FE1A18"/>
    <w:rsid w:val="00FE3E8E"/>
    <w:rsid w:val="00FE42D2"/>
    <w:rsid w:val="00FE53FF"/>
    <w:rsid w:val="00FE7A1D"/>
    <w:rsid w:val="00FF3A66"/>
    <w:rsid w:val="00FF4609"/>
    <w:rsid w:val="00FF7EBF"/>
    <w:rsid w:val="19494660"/>
    <w:rsid w:val="20001544"/>
    <w:rsid w:val="359B4342"/>
    <w:rsid w:val="4DEF0AFB"/>
    <w:rsid w:val="61870E65"/>
    <w:rsid w:val="686B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name="toc 5"/>
    <w:lsdException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uiPriority="0" w:name="envelope address"/>
    <w:lsdException w:uiPriority="0" w:name="envelope return"/>
    <w:lsdException w:unhideWhenUsed="0" w:uiPriority="0" w:name="footnote reference"/>
    <w:lsdException w:unhideWhenUsed="0" w:uiPriority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qFormat="1" w:unhideWhenUsed="0" w:uiPriority="0" w:name="table of authorities"/>
    <w:lsdException w:uiPriority="0" w:name="macro"/>
    <w:lsdException w:qFormat="1" w:unhideWhenUsed="0" w:uiPriority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qFormat="1" w:unhideWhenUsed="0" w:uiPriority="0" w:semiHidden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spacing w:after="240" w:line="360" w:lineRule="auto"/>
      <w:jc w:val="both"/>
      <w:textAlignment w:val="baseline"/>
    </w:pPr>
    <w:rPr>
      <w:rFonts w:ascii="Arial Narrow" w:hAnsi="Arial Narrow" w:eastAsia="楷体_GB2312" w:cs="Times New Roman"/>
      <w:spacing w:val="10"/>
      <w:sz w:val="24"/>
      <w:lang w:val="en-US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/>
      <w:spacing w:before="142" w:after="113"/>
      <w:outlineLvl w:val="0"/>
    </w:pPr>
    <w:rPr>
      <w:rFonts w:eastAsia="黑体"/>
      <w:b/>
      <w:kern w:val="28"/>
      <w:sz w:val="36"/>
    </w:rPr>
  </w:style>
  <w:style w:type="paragraph" w:styleId="4">
    <w:name w:val="heading 2"/>
    <w:basedOn w:val="1"/>
    <w:next w:val="3"/>
    <w:link w:val="162"/>
    <w:qFormat/>
    <w:uiPriority w:val="0"/>
    <w:pPr>
      <w:keepNext/>
      <w:pBdr>
        <w:top w:val="single" w:color="auto" w:sz="6" w:space="1"/>
      </w:pBdr>
      <w:spacing w:before="425" w:after="113"/>
      <w:outlineLvl w:val="1"/>
    </w:pPr>
    <w:rPr>
      <w:rFonts w:eastAsia="黑体"/>
      <w:b/>
      <w:sz w:val="32"/>
    </w:rPr>
  </w:style>
  <w:style w:type="paragraph" w:styleId="5">
    <w:name w:val="heading 3"/>
    <w:basedOn w:val="1"/>
    <w:next w:val="3"/>
    <w:qFormat/>
    <w:uiPriority w:val="0"/>
    <w:pPr>
      <w:keepNext/>
      <w:numPr>
        <w:ilvl w:val="2"/>
        <w:numId w:val="1"/>
      </w:numPr>
      <w:spacing w:before="425" w:after="113"/>
      <w:outlineLvl w:val="2"/>
    </w:pPr>
    <w:rPr>
      <w:rFonts w:eastAsia="黑体"/>
      <w:b/>
      <w:sz w:val="30"/>
    </w:rPr>
  </w:style>
  <w:style w:type="paragraph" w:styleId="6">
    <w:name w:val="heading 4"/>
    <w:basedOn w:val="1"/>
    <w:next w:val="3"/>
    <w:link w:val="15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rFonts w:eastAsia="黑体"/>
      <w:b/>
      <w:iCs/>
      <w:sz w:val="28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240" w:after="60"/>
      <w:outlineLvl w:val="4"/>
    </w:pPr>
    <w:rPr>
      <w:rFonts w:eastAsia="黑体"/>
      <w:b/>
      <w:lang w:val="da-DK"/>
    </w:rPr>
  </w:style>
  <w:style w:type="paragraph" w:styleId="8">
    <w:name w:val="heading 6"/>
    <w:basedOn w:val="1"/>
    <w:next w:val="3"/>
    <w:qFormat/>
    <w:uiPriority w:val="0"/>
    <w:pPr>
      <w:numPr>
        <w:ilvl w:val="5"/>
        <w:numId w:val="1"/>
      </w:numPr>
      <w:spacing w:before="240" w:after="60"/>
      <w:outlineLvl w:val="5"/>
    </w:pPr>
    <w:rPr>
      <w:i/>
      <w:sz w:val="22"/>
      <w:lang w:val="da-DK"/>
    </w:rPr>
  </w:style>
  <w:style w:type="paragraph" w:styleId="9">
    <w:name w:val="heading 7"/>
    <w:basedOn w:val="1"/>
    <w:next w:val="3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10">
    <w:name w:val="heading 8"/>
    <w:basedOn w:val="1"/>
    <w:next w:val="3"/>
    <w:qFormat/>
    <w:uiPriority w:val="0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11">
    <w:name w:val="heading 9"/>
    <w:basedOn w:val="1"/>
    <w:next w:val="3"/>
    <w:qFormat/>
    <w:uiPriority w:val="0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78">
    <w:name w:val="Default Paragraph Font"/>
    <w:semiHidden/>
    <w:unhideWhenUsed/>
    <w:qFormat/>
    <w:uiPriority w:val="1"/>
  </w:style>
  <w:style w:type="table" w:default="1" w:styleId="7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 Indental"/>
    <w:basedOn w:val="1"/>
    <w:qFormat/>
    <w:uiPriority w:val="0"/>
    <w:pPr>
      <w:ind w:firstLine="520" w:firstLineChars="200"/>
    </w:pPr>
    <w:rPr>
      <w:lang w:eastAsia="zh-CN"/>
    </w:rPr>
  </w:style>
  <w:style w:type="paragraph" w:styleId="12">
    <w:name w:val="List 3"/>
    <w:basedOn w:val="13"/>
    <w:qFormat/>
    <w:uiPriority w:val="0"/>
    <w:pPr>
      <w:overflowPunct/>
      <w:autoSpaceDE/>
      <w:autoSpaceDN/>
      <w:adjustRightInd/>
      <w:spacing w:line="240" w:lineRule="atLeast"/>
      <w:ind w:left="2160" w:hanging="360"/>
      <w:textAlignment w:val="auto"/>
    </w:pPr>
    <w:rPr>
      <w:rFonts w:ascii="Arial" w:hAnsi="Arial" w:eastAsia="宋体"/>
      <w:spacing w:val="-5"/>
      <w:lang w:eastAsia="zh-CN"/>
    </w:rPr>
  </w:style>
  <w:style w:type="paragraph" w:styleId="13">
    <w:name w:val="List"/>
    <w:basedOn w:val="1"/>
    <w:qFormat/>
    <w:uiPriority w:val="0"/>
    <w:pPr>
      <w:ind w:left="420" w:hanging="420"/>
    </w:pPr>
  </w:style>
  <w:style w:type="paragraph" w:styleId="14">
    <w:name w:val="toc 7"/>
    <w:basedOn w:val="1"/>
    <w:next w:val="1"/>
    <w:semiHidden/>
    <w:qFormat/>
    <w:uiPriority w:val="0"/>
    <w:pPr>
      <w:spacing w:after="0"/>
      <w:ind w:left="1440"/>
      <w:jc w:val="left"/>
    </w:pPr>
    <w:rPr>
      <w:rFonts w:ascii="Times New Roman" w:hAnsi="Times New Roman"/>
      <w:szCs w:val="21"/>
    </w:rPr>
  </w:style>
  <w:style w:type="paragraph" w:styleId="15">
    <w:name w:val="List Number 2"/>
    <w:basedOn w:val="16"/>
    <w:qFormat/>
    <w:uiPriority w:val="0"/>
    <w:pPr>
      <w:ind w:left="1800"/>
    </w:pPr>
  </w:style>
  <w:style w:type="paragraph" w:styleId="16">
    <w:name w:val="List Number"/>
    <w:basedOn w:val="13"/>
    <w:qFormat/>
    <w:uiPriority w:val="0"/>
    <w:pPr>
      <w:numPr>
        <w:ilvl w:val="0"/>
        <w:numId w:val="2"/>
      </w:numPr>
      <w:overflowPunct/>
      <w:autoSpaceDE/>
      <w:autoSpaceDN/>
      <w:adjustRightInd/>
      <w:spacing w:line="240" w:lineRule="atLeast"/>
      <w:textAlignment w:val="auto"/>
    </w:pPr>
    <w:rPr>
      <w:rFonts w:ascii="Arial" w:hAnsi="Arial" w:eastAsia="宋体"/>
      <w:spacing w:val="-5"/>
      <w:lang w:eastAsia="zh-CN"/>
    </w:rPr>
  </w:style>
  <w:style w:type="paragraph" w:styleId="17">
    <w:name w:val="table of authorities"/>
    <w:basedOn w:val="1"/>
    <w:next w:val="1"/>
    <w:semiHidden/>
    <w:qFormat/>
    <w:uiPriority w:val="0"/>
    <w:pPr>
      <w:tabs>
        <w:tab w:val="right" w:leader="dot" w:pos="7560"/>
      </w:tabs>
      <w:overflowPunct/>
      <w:autoSpaceDE/>
      <w:autoSpaceDN/>
      <w:adjustRightInd/>
      <w:spacing w:after="0" w:line="240" w:lineRule="auto"/>
      <w:ind w:left="1440" w:hanging="360"/>
      <w:jc w:val="left"/>
      <w:textAlignment w:val="auto"/>
    </w:pPr>
    <w:rPr>
      <w:rFonts w:ascii="Arial" w:hAnsi="Arial" w:eastAsia="宋体"/>
      <w:spacing w:val="-5"/>
      <w:lang w:eastAsia="zh-CN"/>
    </w:rPr>
  </w:style>
  <w:style w:type="paragraph" w:styleId="18">
    <w:name w:val="List Bullet 4"/>
    <w:basedOn w:val="19"/>
    <w:qFormat/>
    <w:uiPriority w:val="0"/>
    <w:pPr>
      <w:tabs>
        <w:tab w:val="left" w:pos="420"/>
      </w:tabs>
      <w:spacing w:after="240"/>
      <w:ind w:left="2520" w:hanging="360"/>
    </w:pPr>
    <w:rPr>
      <w:sz w:val="24"/>
    </w:rPr>
  </w:style>
  <w:style w:type="paragraph" w:styleId="19">
    <w:name w:val="List Bullet"/>
    <w:basedOn w:val="13"/>
    <w:uiPriority w:val="0"/>
    <w:pPr>
      <w:numPr>
        <w:ilvl w:val="0"/>
        <w:numId w:val="1"/>
      </w:numPr>
      <w:overflowPunct/>
      <w:autoSpaceDE/>
      <w:autoSpaceDN/>
      <w:adjustRightInd/>
      <w:spacing w:after="120" w:line="240" w:lineRule="atLeast"/>
      <w:ind w:left="2013" w:hanging="357"/>
      <w:textAlignment w:val="auto"/>
    </w:pPr>
    <w:rPr>
      <w:rFonts w:ascii="Arial" w:hAnsi="Arial" w:eastAsia="宋体"/>
      <w:spacing w:val="-5"/>
      <w:sz w:val="28"/>
      <w:lang w:eastAsia="zh-CN"/>
    </w:rPr>
  </w:style>
  <w:style w:type="paragraph" w:styleId="20">
    <w:name w:val="Normal Indent"/>
    <w:basedOn w:val="1"/>
    <w:qFormat/>
    <w:uiPriority w:val="0"/>
    <w:pPr>
      <w:overflowPunct/>
      <w:autoSpaceDE/>
      <w:autoSpaceDN/>
      <w:adjustRightInd/>
      <w:spacing w:after="0" w:line="240" w:lineRule="auto"/>
      <w:ind w:left="1440"/>
      <w:jc w:val="left"/>
      <w:textAlignment w:val="auto"/>
    </w:pPr>
    <w:rPr>
      <w:rFonts w:ascii="Arial" w:hAnsi="Arial" w:eastAsia="宋体"/>
      <w:spacing w:val="-5"/>
      <w:lang w:eastAsia="zh-CN"/>
    </w:rPr>
  </w:style>
  <w:style w:type="paragraph" w:styleId="21">
    <w:name w:val="caption"/>
    <w:basedOn w:val="22"/>
    <w:next w:val="23"/>
    <w:qFormat/>
    <w:uiPriority w:val="0"/>
    <w:pPr>
      <w:numPr>
        <w:ilvl w:val="0"/>
        <w:numId w:val="3"/>
      </w:numPr>
      <w:spacing w:before="60" w:after="240" w:line="220" w:lineRule="atLeast"/>
    </w:pPr>
    <w:rPr>
      <w:rFonts w:ascii="Arial Narrow" w:hAnsi="Arial Narrow"/>
      <w:spacing w:val="0"/>
      <w:sz w:val="18"/>
    </w:rPr>
  </w:style>
  <w:style w:type="paragraph" w:customStyle="1" w:styleId="22">
    <w:name w:val="Picture"/>
    <w:basedOn w:val="1"/>
    <w:next w:val="21"/>
    <w:qFormat/>
    <w:uiPriority w:val="0"/>
    <w:pPr>
      <w:keepNext/>
      <w:overflowPunct/>
      <w:autoSpaceDE/>
      <w:autoSpaceDN/>
      <w:adjustRightInd/>
      <w:spacing w:after="0" w:line="240" w:lineRule="auto"/>
      <w:ind w:left="1080"/>
      <w:jc w:val="left"/>
      <w:textAlignment w:val="auto"/>
    </w:pPr>
    <w:rPr>
      <w:rFonts w:ascii="Arial" w:hAnsi="Arial" w:eastAsia="宋体"/>
      <w:spacing w:val="-5"/>
      <w:lang w:eastAsia="zh-CN"/>
    </w:rPr>
  </w:style>
  <w:style w:type="paragraph" w:styleId="23">
    <w:name w:val="Body Text"/>
    <w:basedOn w:val="1"/>
    <w:uiPriority w:val="0"/>
    <w:pPr>
      <w:spacing w:after="215"/>
    </w:pPr>
  </w:style>
  <w:style w:type="paragraph" w:styleId="24">
    <w:name w:val="index 5"/>
    <w:basedOn w:val="25"/>
    <w:next w:val="1"/>
    <w:semiHidden/>
    <w:qFormat/>
    <w:uiPriority w:val="0"/>
    <w:pPr>
      <w:spacing w:line="240" w:lineRule="auto"/>
      <w:ind w:left="1800"/>
    </w:pPr>
  </w:style>
  <w:style w:type="paragraph" w:customStyle="1" w:styleId="25">
    <w:name w:val="Index Base"/>
    <w:basedOn w:val="1"/>
    <w:qFormat/>
    <w:uiPriority w:val="0"/>
    <w:pPr>
      <w:overflowPunct/>
      <w:autoSpaceDE/>
      <w:autoSpaceDN/>
      <w:adjustRightInd/>
      <w:spacing w:after="0" w:line="240" w:lineRule="atLeast"/>
      <w:ind w:left="360" w:hanging="360"/>
      <w:jc w:val="left"/>
      <w:textAlignment w:val="auto"/>
    </w:pPr>
    <w:rPr>
      <w:rFonts w:ascii="Arial" w:hAnsi="Arial" w:eastAsia="宋体"/>
      <w:spacing w:val="-5"/>
      <w:sz w:val="18"/>
      <w:lang w:eastAsia="zh-CN"/>
    </w:rPr>
  </w:style>
  <w:style w:type="paragraph" w:styleId="26">
    <w:name w:val="Document Map"/>
    <w:basedOn w:val="1"/>
    <w:semiHidden/>
    <w:qFormat/>
    <w:uiPriority w:val="0"/>
    <w:pPr>
      <w:shd w:val="clear" w:color="auto" w:fill="000080"/>
    </w:pPr>
  </w:style>
  <w:style w:type="paragraph" w:styleId="27">
    <w:name w:val="toa heading"/>
    <w:basedOn w:val="1"/>
    <w:next w:val="17"/>
    <w:semiHidden/>
    <w:qFormat/>
    <w:uiPriority w:val="0"/>
    <w:pPr>
      <w:keepNext/>
      <w:overflowPunct/>
      <w:autoSpaceDE/>
      <w:autoSpaceDN/>
      <w:adjustRightInd/>
      <w:spacing w:after="0" w:line="480" w:lineRule="atLeast"/>
      <w:ind w:left="1080"/>
      <w:jc w:val="left"/>
      <w:textAlignment w:val="auto"/>
    </w:pPr>
    <w:rPr>
      <w:rFonts w:ascii="Arial Black" w:hAnsi="Arial Black" w:eastAsia="宋体"/>
      <w:b/>
      <w:spacing w:val="-10"/>
      <w:kern w:val="28"/>
      <w:lang w:eastAsia="zh-CN"/>
    </w:rPr>
  </w:style>
  <w:style w:type="paragraph" w:styleId="28">
    <w:name w:val="annotation text"/>
    <w:basedOn w:val="29"/>
    <w:semiHidden/>
    <w:qFormat/>
    <w:uiPriority w:val="0"/>
  </w:style>
  <w:style w:type="paragraph" w:customStyle="1" w:styleId="29">
    <w:name w:val="Footnote Base"/>
    <w:basedOn w:val="1"/>
    <w:uiPriority w:val="0"/>
    <w:pPr>
      <w:keepLines/>
      <w:overflowPunct/>
      <w:autoSpaceDE/>
      <w:autoSpaceDN/>
      <w:adjustRightInd/>
      <w:spacing w:after="0" w:line="200" w:lineRule="atLeast"/>
      <w:ind w:left="1080"/>
      <w:jc w:val="left"/>
      <w:textAlignment w:val="auto"/>
    </w:pPr>
    <w:rPr>
      <w:rFonts w:ascii="Arial" w:hAnsi="Arial" w:eastAsia="宋体"/>
      <w:spacing w:val="-5"/>
      <w:sz w:val="16"/>
      <w:lang w:eastAsia="zh-CN"/>
    </w:rPr>
  </w:style>
  <w:style w:type="paragraph" w:styleId="30">
    <w:name w:val="List Bullet 3"/>
    <w:basedOn w:val="19"/>
    <w:qFormat/>
    <w:uiPriority w:val="0"/>
    <w:pPr>
      <w:spacing w:after="240"/>
      <w:ind w:left="2160" w:hanging="360"/>
    </w:pPr>
    <w:rPr>
      <w:sz w:val="24"/>
    </w:rPr>
  </w:style>
  <w:style w:type="paragraph" w:styleId="31">
    <w:name w:val="Body Text Indent"/>
    <w:basedOn w:val="1"/>
    <w:next w:val="23"/>
    <w:qFormat/>
    <w:uiPriority w:val="0"/>
    <w:pPr>
      <w:ind w:left="426"/>
    </w:pPr>
    <w:rPr>
      <w:iCs/>
      <w:color w:val="0000FF"/>
      <w:lang w:eastAsia="zh-CN"/>
    </w:rPr>
  </w:style>
  <w:style w:type="paragraph" w:styleId="32">
    <w:name w:val="List Number 3"/>
    <w:basedOn w:val="16"/>
    <w:qFormat/>
    <w:uiPriority w:val="0"/>
    <w:pPr>
      <w:ind w:left="2160"/>
    </w:pPr>
  </w:style>
  <w:style w:type="paragraph" w:styleId="33">
    <w:name w:val="List 2"/>
    <w:basedOn w:val="13"/>
    <w:qFormat/>
    <w:uiPriority w:val="0"/>
    <w:pPr>
      <w:overflowPunct/>
      <w:autoSpaceDE/>
      <w:autoSpaceDN/>
      <w:adjustRightInd/>
      <w:spacing w:line="240" w:lineRule="atLeast"/>
      <w:ind w:left="1800" w:hanging="360"/>
      <w:textAlignment w:val="auto"/>
    </w:pPr>
    <w:rPr>
      <w:rFonts w:ascii="Arial" w:hAnsi="Arial" w:eastAsia="宋体"/>
      <w:spacing w:val="-5"/>
      <w:lang w:eastAsia="zh-CN"/>
    </w:rPr>
  </w:style>
  <w:style w:type="paragraph" w:styleId="34">
    <w:name w:val="List Continue"/>
    <w:basedOn w:val="13"/>
    <w:qFormat/>
    <w:uiPriority w:val="0"/>
    <w:pPr>
      <w:overflowPunct/>
      <w:autoSpaceDE/>
      <w:autoSpaceDN/>
      <w:adjustRightInd/>
      <w:spacing w:line="240" w:lineRule="atLeast"/>
      <w:ind w:left="1440" w:firstLine="0"/>
      <w:textAlignment w:val="auto"/>
    </w:pPr>
    <w:rPr>
      <w:rFonts w:ascii="Arial" w:hAnsi="Arial" w:eastAsia="宋体"/>
      <w:spacing w:val="-5"/>
      <w:lang w:eastAsia="zh-CN"/>
    </w:rPr>
  </w:style>
  <w:style w:type="paragraph" w:styleId="35">
    <w:name w:val="List Bullet 2"/>
    <w:basedOn w:val="19"/>
    <w:uiPriority w:val="0"/>
    <w:pPr>
      <w:numPr>
        <w:ilvl w:val="0"/>
        <w:numId w:val="0"/>
      </w:numPr>
      <w:tabs>
        <w:tab w:val="left" w:pos="851"/>
        <w:tab w:val="left" w:pos="2535"/>
      </w:tabs>
      <w:ind w:left="131"/>
    </w:pPr>
    <w:rPr>
      <w:rFonts w:ascii="楷体_GB2312"/>
      <w:sz w:val="24"/>
      <w:szCs w:val="24"/>
      <w:lang w:val="en-GB"/>
    </w:rPr>
  </w:style>
  <w:style w:type="paragraph" w:styleId="36">
    <w:name w:val="index 4"/>
    <w:basedOn w:val="25"/>
    <w:next w:val="1"/>
    <w:semiHidden/>
    <w:qFormat/>
    <w:uiPriority w:val="0"/>
    <w:pPr>
      <w:spacing w:line="240" w:lineRule="auto"/>
      <w:ind w:left="1440"/>
    </w:pPr>
  </w:style>
  <w:style w:type="paragraph" w:styleId="37">
    <w:name w:val="toc 5"/>
    <w:basedOn w:val="1"/>
    <w:next w:val="1"/>
    <w:semiHidden/>
    <w:uiPriority w:val="0"/>
    <w:pPr>
      <w:spacing w:after="0"/>
      <w:ind w:left="960"/>
      <w:jc w:val="left"/>
    </w:pPr>
    <w:rPr>
      <w:rFonts w:ascii="Times New Roman" w:hAnsi="Times New Roman"/>
      <w:szCs w:val="21"/>
    </w:rPr>
  </w:style>
  <w:style w:type="paragraph" w:styleId="38">
    <w:name w:val="toc 3"/>
    <w:basedOn w:val="1"/>
    <w:next w:val="1"/>
    <w:semiHidden/>
    <w:qFormat/>
    <w:uiPriority w:val="0"/>
    <w:pPr>
      <w:spacing w:after="0"/>
      <w:ind w:left="480"/>
      <w:jc w:val="left"/>
    </w:pPr>
    <w:rPr>
      <w:rFonts w:ascii="Times New Roman" w:hAnsi="Times New Roman"/>
      <w:iCs/>
      <w:szCs w:val="24"/>
    </w:rPr>
  </w:style>
  <w:style w:type="paragraph" w:styleId="39">
    <w:name w:val="Plain Text"/>
    <w:basedOn w:val="1"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宋体" w:hAnsi="Courier New" w:eastAsia="宋体" w:cs="Courier New"/>
      <w:spacing w:val="0"/>
      <w:kern w:val="2"/>
      <w:sz w:val="21"/>
      <w:szCs w:val="21"/>
      <w:lang w:eastAsia="zh-CN"/>
    </w:rPr>
  </w:style>
  <w:style w:type="paragraph" w:styleId="40">
    <w:name w:val="List Bullet 5"/>
    <w:basedOn w:val="19"/>
    <w:qFormat/>
    <w:uiPriority w:val="0"/>
    <w:pPr>
      <w:spacing w:after="240"/>
      <w:ind w:left="2880" w:hanging="360"/>
    </w:pPr>
    <w:rPr>
      <w:sz w:val="24"/>
    </w:rPr>
  </w:style>
  <w:style w:type="paragraph" w:styleId="41">
    <w:name w:val="List Number 4"/>
    <w:basedOn w:val="16"/>
    <w:qFormat/>
    <w:uiPriority w:val="0"/>
    <w:pPr>
      <w:ind w:left="2520"/>
    </w:pPr>
  </w:style>
  <w:style w:type="paragraph" w:styleId="42">
    <w:name w:val="toc 8"/>
    <w:basedOn w:val="1"/>
    <w:next w:val="1"/>
    <w:semiHidden/>
    <w:qFormat/>
    <w:uiPriority w:val="0"/>
    <w:pPr>
      <w:spacing w:after="0"/>
      <w:ind w:left="1680"/>
      <w:jc w:val="left"/>
    </w:pPr>
    <w:rPr>
      <w:rFonts w:ascii="Times New Roman" w:hAnsi="Times New Roman"/>
      <w:szCs w:val="21"/>
    </w:rPr>
  </w:style>
  <w:style w:type="paragraph" w:styleId="43">
    <w:name w:val="index 3"/>
    <w:basedOn w:val="25"/>
    <w:next w:val="1"/>
    <w:semiHidden/>
    <w:qFormat/>
    <w:uiPriority w:val="0"/>
    <w:pPr>
      <w:spacing w:line="240" w:lineRule="auto"/>
      <w:ind w:left="1080"/>
    </w:pPr>
  </w:style>
  <w:style w:type="paragraph" w:styleId="44">
    <w:name w:val="Date"/>
    <w:basedOn w:val="1"/>
    <w:next w:val="1"/>
    <w:qFormat/>
    <w:uiPriority w:val="0"/>
    <w:pPr>
      <w:ind w:left="100" w:leftChars="2500"/>
    </w:pPr>
    <w:rPr>
      <w:color w:val="000080"/>
      <w:lang w:eastAsia="zh-CN"/>
    </w:rPr>
  </w:style>
  <w:style w:type="paragraph" w:styleId="45">
    <w:name w:val="Body Text Indent 2"/>
    <w:basedOn w:val="1"/>
    <w:uiPriority w:val="0"/>
    <w:pPr>
      <w:ind w:left="1035" w:leftChars="398"/>
    </w:pPr>
    <w:rPr>
      <w:lang w:eastAsia="zh-CN"/>
    </w:rPr>
  </w:style>
  <w:style w:type="paragraph" w:styleId="46">
    <w:name w:val="endnote text"/>
    <w:basedOn w:val="29"/>
    <w:semiHidden/>
    <w:uiPriority w:val="0"/>
  </w:style>
  <w:style w:type="paragraph" w:styleId="47">
    <w:name w:val="List Continue 5"/>
    <w:basedOn w:val="34"/>
    <w:qFormat/>
    <w:uiPriority w:val="0"/>
    <w:pPr>
      <w:ind w:left="3240"/>
    </w:pPr>
  </w:style>
  <w:style w:type="paragraph" w:styleId="48">
    <w:name w:val="Balloon Text"/>
    <w:basedOn w:val="1"/>
    <w:semiHidden/>
    <w:qFormat/>
    <w:uiPriority w:val="0"/>
    <w:rPr>
      <w:sz w:val="18"/>
      <w:szCs w:val="18"/>
    </w:rPr>
  </w:style>
  <w:style w:type="paragraph" w:styleId="49">
    <w:name w:val="footer"/>
    <w:basedOn w:val="1"/>
    <w:qFormat/>
    <w:uiPriority w:val="0"/>
    <w:pPr>
      <w:tabs>
        <w:tab w:val="left" w:pos="1276"/>
        <w:tab w:val="right" w:pos="9356"/>
      </w:tabs>
      <w:spacing w:after="0" w:line="240" w:lineRule="auto"/>
    </w:pPr>
    <w:rPr>
      <w:spacing w:val="0"/>
      <w:sz w:val="16"/>
    </w:rPr>
  </w:style>
  <w:style w:type="paragraph" w:styleId="50">
    <w:name w:val="header"/>
    <w:basedOn w:val="1"/>
    <w:uiPriority w:val="0"/>
    <w:pPr>
      <w:tabs>
        <w:tab w:val="center" w:pos="4678"/>
      </w:tabs>
      <w:spacing w:line="240" w:lineRule="auto"/>
    </w:pPr>
    <w:rPr>
      <w:spacing w:val="0"/>
      <w:sz w:val="20"/>
    </w:rPr>
  </w:style>
  <w:style w:type="paragraph" w:styleId="51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/>
      <w:b/>
      <w:bCs/>
      <w:caps/>
      <w:szCs w:val="24"/>
    </w:rPr>
  </w:style>
  <w:style w:type="paragraph" w:styleId="52">
    <w:name w:val="List Continue 4"/>
    <w:basedOn w:val="34"/>
    <w:qFormat/>
    <w:uiPriority w:val="0"/>
    <w:pPr>
      <w:ind w:left="2880"/>
    </w:pPr>
  </w:style>
  <w:style w:type="paragraph" w:styleId="53">
    <w:name w:val="toc 4"/>
    <w:basedOn w:val="1"/>
    <w:next w:val="1"/>
    <w:semiHidden/>
    <w:qFormat/>
    <w:uiPriority w:val="0"/>
    <w:pPr>
      <w:spacing w:after="0"/>
      <w:ind w:left="720"/>
      <w:jc w:val="left"/>
    </w:pPr>
    <w:rPr>
      <w:rFonts w:ascii="Times New Roman" w:hAnsi="Times New Roman"/>
      <w:szCs w:val="21"/>
    </w:rPr>
  </w:style>
  <w:style w:type="paragraph" w:styleId="54">
    <w:name w:val="index heading"/>
    <w:basedOn w:val="55"/>
    <w:next w:val="56"/>
    <w:semiHidden/>
    <w:qFormat/>
    <w:uiPriority w:val="0"/>
    <w:pPr>
      <w:keepLines w:val="0"/>
      <w:spacing w:before="0" w:line="480" w:lineRule="atLeast"/>
      <w:ind w:left="0"/>
    </w:pPr>
    <w:rPr>
      <w:rFonts w:ascii="Arial Black" w:hAnsi="Arial Black"/>
      <w:spacing w:val="-5"/>
      <w:kern w:val="0"/>
      <w:sz w:val="24"/>
    </w:rPr>
  </w:style>
  <w:style w:type="paragraph" w:customStyle="1" w:styleId="55">
    <w:name w:val="Heading Base"/>
    <w:basedOn w:val="1"/>
    <w:next w:val="23"/>
    <w:qFormat/>
    <w:uiPriority w:val="0"/>
    <w:pPr>
      <w:keepNext/>
      <w:keepLines/>
      <w:overflowPunct/>
      <w:autoSpaceDE/>
      <w:autoSpaceDN/>
      <w:adjustRightInd/>
      <w:spacing w:before="140" w:after="0" w:line="220" w:lineRule="atLeast"/>
      <w:ind w:left="1080"/>
      <w:jc w:val="left"/>
      <w:textAlignment w:val="auto"/>
    </w:pPr>
    <w:rPr>
      <w:rFonts w:ascii="Arial" w:hAnsi="Arial" w:eastAsia="宋体"/>
      <w:spacing w:val="-4"/>
      <w:kern w:val="28"/>
      <w:sz w:val="22"/>
      <w:lang w:eastAsia="zh-CN"/>
    </w:rPr>
  </w:style>
  <w:style w:type="paragraph" w:styleId="56">
    <w:name w:val="index 1"/>
    <w:basedOn w:val="25"/>
    <w:next w:val="1"/>
    <w:semiHidden/>
    <w:qFormat/>
    <w:uiPriority w:val="0"/>
  </w:style>
  <w:style w:type="paragraph" w:styleId="57">
    <w:name w:val="Subtitle"/>
    <w:basedOn w:val="1"/>
    <w:qFormat/>
    <w:uiPriority w:val="0"/>
    <w:pPr>
      <w:spacing w:after="60"/>
      <w:jc w:val="center"/>
    </w:pPr>
    <w:rPr>
      <w:b/>
      <w:bCs/>
      <w:iCs/>
      <w:lang w:eastAsia="zh-CN"/>
    </w:rPr>
  </w:style>
  <w:style w:type="paragraph" w:styleId="58">
    <w:name w:val="List Number 5"/>
    <w:basedOn w:val="16"/>
    <w:qFormat/>
    <w:uiPriority w:val="0"/>
    <w:pPr>
      <w:ind w:left="2880"/>
    </w:pPr>
  </w:style>
  <w:style w:type="paragraph" w:styleId="59">
    <w:name w:val="footnote text"/>
    <w:basedOn w:val="29"/>
    <w:semiHidden/>
    <w:qFormat/>
    <w:uiPriority w:val="0"/>
  </w:style>
  <w:style w:type="paragraph" w:styleId="60">
    <w:name w:val="toc 6"/>
    <w:basedOn w:val="1"/>
    <w:next w:val="1"/>
    <w:semiHidden/>
    <w:uiPriority w:val="0"/>
    <w:pPr>
      <w:spacing w:after="0"/>
      <w:ind w:left="1200"/>
      <w:jc w:val="left"/>
    </w:pPr>
    <w:rPr>
      <w:rFonts w:ascii="Times New Roman" w:hAnsi="Times New Roman"/>
      <w:szCs w:val="21"/>
    </w:rPr>
  </w:style>
  <w:style w:type="paragraph" w:styleId="61">
    <w:name w:val="List 5"/>
    <w:basedOn w:val="13"/>
    <w:qFormat/>
    <w:uiPriority w:val="0"/>
    <w:pPr>
      <w:overflowPunct/>
      <w:autoSpaceDE/>
      <w:autoSpaceDN/>
      <w:adjustRightInd/>
      <w:spacing w:line="240" w:lineRule="atLeast"/>
      <w:ind w:left="2880" w:hanging="360"/>
      <w:textAlignment w:val="auto"/>
    </w:pPr>
    <w:rPr>
      <w:rFonts w:ascii="Arial" w:hAnsi="Arial" w:eastAsia="宋体"/>
      <w:spacing w:val="-5"/>
      <w:lang w:eastAsia="zh-CN"/>
    </w:rPr>
  </w:style>
  <w:style w:type="paragraph" w:styleId="62">
    <w:name w:val="table of figures"/>
    <w:basedOn w:val="63"/>
    <w:next w:val="1"/>
    <w:semiHidden/>
    <w:qFormat/>
    <w:uiPriority w:val="0"/>
    <w:pPr>
      <w:tabs>
        <w:tab w:val="right" w:leader="dot" w:pos="6480"/>
      </w:tabs>
      <w:ind w:left="1440" w:hanging="360"/>
    </w:pPr>
  </w:style>
  <w:style w:type="paragraph" w:customStyle="1" w:styleId="63">
    <w:name w:val="TOC Base"/>
    <w:basedOn w:val="1"/>
    <w:qFormat/>
    <w:uiPriority w:val="0"/>
    <w:pPr>
      <w:tabs>
        <w:tab w:val="right" w:leader="dot" w:pos="6480"/>
      </w:tabs>
      <w:overflowPunct/>
      <w:autoSpaceDE/>
      <w:autoSpaceDN/>
      <w:adjustRightInd/>
      <w:spacing w:line="240" w:lineRule="atLeast"/>
      <w:jc w:val="left"/>
      <w:textAlignment w:val="auto"/>
    </w:pPr>
    <w:rPr>
      <w:rFonts w:ascii="Arial" w:hAnsi="Arial" w:eastAsia="宋体"/>
      <w:spacing w:val="-5"/>
      <w:lang w:eastAsia="zh-CN"/>
    </w:rPr>
  </w:style>
  <w:style w:type="paragraph" w:styleId="64">
    <w:name w:val="toc 2"/>
    <w:basedOn w:val="1"/>
    <w:next w:val="1"/>
    <w:semiHidden/>
    <w:qFormat/>
    <w:uiPriority w:val="0"/>
    <w:pPr>
      <w:spacing w:after="0"/>
      <w:ind w:left="240"/>
      <w:jc w:val="left"/>
    </w:pPr>
    <w:rPr>
      <w:rFonts w:ascii="Times New Roman" w:hAnsi="Times New Roman"/>
      <w:smallCaps/>
      <w:szCs w:val="24"/>
    </w:rPr>
  </w:style>
  <w:style w:type="paragraph" w:styleId="65">
    <w:name w:val="toc 9"/>
    <w:basedOn w:val="1"/>
    <w:next w:val="1"/>
    <w:semiHidden/>
    <w:qFormat/>
    <w:uiPriority w:val="0"/>
    <w:pPr>
      <w:spacing w:after="0"/>
      <w:ind w:left="1920"/>
      <w:jc w:val="left"/>
    </w:pPr>
    <w:rPr>
      <w:rFonts w:ascii="Times New Roman" w:hAnsi="Times New Roman"/>
      <w:szCs w:val="21"/>
    </w:rPr>
  </w:style>
  <w:style w:type="paragraph" w:styleId="66">
    <w:name w:val="Body Text 2"/>
    <w:basedOn w:val="1"/>
    <w:uiPriority w:val="0"/>
    <w:rPr>
      <w:bCs/>
      <w:sz w:val="28"/>
      <w:lang w:eastAsia="zh-CN"/>
    </w:rPr>
  </w:style>
  <w:style w:type="paragraph" w:styleId="67">
    <w:name w:val="List 4"/>
    <w:basedOn w:val="13"/>
    <w:qFormat/>
    <w:uiPriority w:val="0"/>
    <w:pPr>
      <w:overflowPunct/>
      <w:autoSpaceDE/>
      <w:autoSpaceDN/>
      <w:adjustRightInd/>
      <w:spacing w:line="240" w:lineRule="atLeast"/>
      <w:ind w:left="2520" w:hanging="360"/>
      <w:textAlignment w:val="auto"/>
    </w:pPr>
    <w:rPr>
      <w:rFonts w:ascii="Arial" w:hAnsi="Arial" w:eastAsia="宋体"/>
      <w:spacing w:val="-5"/>
      <w:lang w:eastAsia="zh-CN"/>
    </w:rPr>
  </w:style>
  <w:style w:type="paragraph" w:styleId="68">
    <w:name w:val="List Continue 2"/>
    <w:basedOn w:val="34"/>
    <w:qFormat/>
    <w:uiPriority w:val="0"/>
    <w:pPr>
      <w:ind w:left="2160"/>
    </w:pPr>
  </w:style>
  <w:style w:type="paragraph" w:styleId="69">
    <w:name w:val="Message Header"/>
    <w:basedOn w:val="23"/>
    <w:qFormat/>
    <w:uiPriority w:val="0"/>
    <w:pPr>
      <w:keepLines/>
      <w:tabs>
        <w:tab w:val="left" w:pos="3600"/>
        <w:tab w:val="left" w:pos="4680"/>
      </w:tabs>
      <w:overflowPunct/>
      <w:autoSpaceDE/>
      <w:autoSpaceDN/>
      <w:adjustRightInd/>
      <w:spacing w:after="120" w:line="280" w:lineRule="exact"/>
      <w:ind w:left="1077" w:right="2160" w:hanging="1080"/>
      <w:jc w:val="left"/>
      <w:textAlignment w:val="auto"/>
    </w:pPr>
    <w:rPr>
      <w:rFonts w:ascii="Arial" w:hAnsi="Arial" w:eastAsia="宋体"/>
      <w:spacing w:val="0"/>
      <w:sz w:val="22"/>
      <w:lang w:eastAsia="zh-CN"/>
    </w:rPr>
  </w:style>
  <w:style w:type="paragraph" w:styleId="70">
    <w:name w:val="Normal (Web)"/>
    <w:basedOn w:val="1"/>
    <w:qFormat/>
    <w:uiPriority w:val="0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 w:eastAsia="宋体" w:cs="宋体"/>
      <w:spacing w:val="0"/>
      <w:szCs w:val="24"/>
      <w:lang w:eastAsia="zh-CN"/>
    </w:rPr>
  </w:style>
  <w:style w:type="paragraph" w:styleId="71">
    <w:name w:val="List Continue 3"/>
    <w:basedOn w:val="34"/>
    <w:qFormat/>
    <w:uiPriority w:val="0"/>
    <w:pPr>
      <w:ind w:left="2520"/>
    </w:pPr>
  </w:style>
  <w:style w:type="paragraph" w:styleId="72">
    <w:name w:val="index 2"/>
    <w:basedOn w:val="25"/>
    <w:next w:val="1"/>
    <w:semiHidden/>
    <w:qFormat/>
    <w:uiPriority w:val="0"/>
    <w:pPr>
      <w:spacing w:line="240" w:lineRule="auto"/>
      <w:ind w:left="720"/>
    </w:pPr>
  </w:style>
  <w:style w:type="paragraph" w:styleId="73">
    <w:name w:val="Title"/>
    <w:basedOn w:val="1"/>
    <w:qFormat/>
    <w:uiPriority w:val="0"/>
    <w:pPr>
      <w:spacing w:before="240" w:after="60"/>
      <w:jc w:val="center"/>
    </w:pPr>
    <w:rPr>
      <w:b/>
      <w:spacing w:val="0"/>
      <w:kern w:val="28"/>
      <w:sz w:val="44"/>
      <w:lang w:eastAsia="zh-CN"/>
    </w:rPr>
  </w:style>
  <w:style w:type="paragraph" w:styleId="74">
    <w:name w:val="annotation subject"/>
    <w:basedOn w:val="28"/>
    <w:next w:val="28"/>
    <w:semiHidden/>
    <w:qFormat/>
    <w:uiPriority w:val="0"/>
    <w:pPr>
      <w:keepLines w:val="0"/>
      <w:overflowPunct w:val="0"/>
      <w:autoSpaceDE w:val="0"/>
      <w:autoSpaceDN w:val="0"/>
      <w:adjustRightInd w:val="0"/>
      <w:spacing w:after="240" w:line="360" w:lineRule="auto"/>
      <w:ind w:left="0"/>
      <w:textAlignment w:val="baseline"/>
    </w:pPr>
    <w:rPr>
      <w:rFonts w:ascii="Arial Narrow" w:hAnsi="Arial Narrow" w:eastAsia="楷体_GB2312"/>
      <w:b/>
      <w:bCs/>
      <w:spacing w:val="10"/>
      <w:sz w:val="24"/>
      <w:lang w:eastAsia="en-US"/>
    </w:rPr>
  </w:style>
  <w:style w:type="table" w:styleId="76">
    <w:name w:val="Table Grid"/>
    <w:basedOn w:val="75"/>
    <w:qFormat/>
    <w:uiPriority w:val="0"/>
    <w:pPr>
      <w:overflowPunct w:val="0"/>
      <w:autoSpaceDE w:val="0"/>
      <w:autoSpaceDN w:val="0"/>
      <w:adjustRightInd w:val="0"/>
      <w:spacing w:after="240" w:line="360" w:lineRule="auto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7">
    <w:name w:val="Table Web 1"/>
    <w:basedOn w:val="75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79">
    <w:name w:val="Strong"/>
    <w:qFormat/>
    <w:uiPriority w:val="0"/>
    <w:rPr>
      <w:b/>
    </w:rPr>
  </w:style>
  <w:style w:type="character" w:styleId="80">
    <w:name w:val="endnote reference"/>
    <w:semiHidden/>
    <w:uiPriority w:val="0"/>
    <w:rPr>
      <w:vertAlign w:val="superscript"/>
    </w:rPr>
  </w:style>
  <w:style w:type="character" w:styleId="81">
    <w:name w:val="page number"/>
    <w:basedOn w:val="78"/>
    <w:uiPriority w:val="0"/>
  </w:style>
  <w:style w:type="character" w:styleId="82">
    <w:name w:val="FollowedHyperlink"/>
    <w:uiPriority w:val="0"/>
    <w:rPr>
      <w:color w:val="800080"/>
      <w:u w:val="single"/>
    </w:rPr>
  </w:style>
  <w:style w:type="character" w:styleId="83">
    <w:name w:val="Emphasis"/>
    <w:qFormat/>
    <w:uiPriority w:val="0"/>
    <w:rPr>
      <w:rFonts w:ascii="Arial Black" w:hAnsi="Arial Black"/>
      <w:spacing w:val="-4"/>
      <w:sz w:val="18"/>
    </w:rPr>
  </w:style>
  <w:style w:type="character" w:styleId="84">
    <w:name w:val="line number"/>
    <w:qFormat/>
    <w:uiPriority w:val="0"/>
    <w:rPr>
      <w:sz w:val="18"/>
    </w:rPr>
  </w:style>
  <w:style w:type="character" w:styleId="85">
    <w:name w:val="Hyperlink"/>
    <w:qFormat/>
    <w:uiPriority w:val="0"/>
    <w:rPr>
      <w:color w:val="0000FF"/>
      <w:u w:val="single"/>
    </w:rPr>
  </w:style>
  <w:style w:type="character" w:styleId="86">
    <w:name w:val="annotation reference"/>
    <w:semiHidden/>
    <w:uiPriority w:val="0"/>
    <w:rPr>
      <w:rFonts w:ascii="Arial" w:hAnsi="Arial"/>
      <w:sz w:val="16"/>
    </w:rPr>
  </w:style>
  <w:style w:type="character" w:styleId="87">
    <w:name w:val="footnote reference"/>
    <w:semiHidden/>
    <w:uiPriority w:val="0"/>
    <w:rPr>
      <w:vertAlign w:val="superscript"/>
    </w:rPr>
  </w:style>
  <w:style w:type="paragraph" w:customStyle="1" w:styleId="88">
    <w:name w:val="Table Text"/>
    <w:basedOn w:val="23"/>
    <w:uiPriority w:val="0"/>
    <w:pPr>
      <w:spacing w:before="50" w:beforeLines="50" w:after="50" w:afterLines="50" w:line="240" w:lineRule="auto"/>
      <w:ind w:left="28" w:right="28"/>
    </w:pPr>
  </w:style>
  <w:style w:type="paragraph" w:customStyle="1" w:styleId="89">
    <w:name w:val="SubFooter"/>
    <w:basedOn w:val="49"/>
    <w:uiPriority w:val="0"/>
    <w:rPr>
      <w:sz w:val="12"/>
    </w:rPr>
  </w:style>
  <w:style w:type="paragraph" w:customStyle="1" w:styleId="90">
    <w:name w:val="Heading A"/>
    <w:basedOn w:val="2"/>
    <w:uiPriority w:val="0"/>
    <w:pPr>
      <w:numPr>
        <w:ilvl w:val="0"/>
        <w:numId w:val="4"/>
      </w:numPr>
      <w:tabs>
        <w:tab w:val="clear" w:pos="480"/>
      </w:tabs>
      <w:ind w:left="652" w:hanging="652"/>
      <w:outlineLvl w:val="9"/>
    </w:pPr>
  </w:style>
  <w:style w:type="paragraph" w:customStyle="1" w:styleId="91">
    <w:name w:val="Heading B"/>
    <w:basedOn w:val="4"/>
    <w:uiPriority w:val="0"/>
    <w:pPr>
      <w:ind w:left="652" w:hanging="652"/>
      <w:outlineLvl w:val="9"/>
    </w:pPr>
  </w:style>
  <w:style w:type="paragraph" w:customStyle="1" w:styleId="92">
    <w:name w:val="Heading C"/>
    <w:basedOn w:val="5"/>
    <w:uiPriority w:val="0"/>
    <w:pPr>
      <w:numPr>
        <w:ilvl w:val="0"/>
        <w:numId w:val="0"/>
      </w:numPr>
      <w:ind w:left="794" w:hanging="794"/>
      <w:outlineLvl w:val="9"/>
    </w:pPr>
  </w:style>
  <w:style w:type="paragraph" w:customStyle="1" w:styleId="93">
    <w:name w:val="Editor's comments"/>
    <w:basedOn w:val="1"/>
    <w:uiPriority w:val="0"/>
    <w:rPr>
      <w:b/>
      <w:bCs/>
      <w:color w:val="FF0000"/>
    </w:rPr>
  </w:style>
  <w:style w:type="paragraph" w:customStyle="1" w:styleId="94">
    <w:name w:val="Reader's comments"/>
    <w:basedOn w:val="1"/>
    <w:uiPriority w:val="0"/>
    <w:rPr>
      <w:i/>
      <w:iCs/>
      <w:color w:val="CC00CC"/>
    </w:rPr>
  </w:style>
  <w:style w:type="paragraph" w:customStyle="1" w:styleId="95">
    <w:name w:val="Bullets L2"/>
    <w:basedOn w:val="96"/>
    <w:uiPriority w:val="0"/>
    <w:pPr>
      <w:numPr>
        <w:numId w:val="0"/>
      </w:numPr>
      <w:tabs>
        <w:tab w:val="left" w:pos="426"/>
      </w:tabs>
    </w:pPr>
    <w:rPr>
      <w:lang w:val="en-GB"/>
    </w:rPr>
  </w:style>
  <w:style w:type="paragraph" w:customStyle="1" w:styleId="96">
    <w:name w:val="Bullets L1"/>
    <w:basedOn w:val="1"/>
    <w:uiPriority w:val="0"/>
    <w:pPr>
      <w:numPr>
        <w:ilvl w:val="0"/>
        <w:numId w:val="5"/>
      </w:numPr>
      <w:tabs>
        <w:tab w:val="left" w:pos="426"/>
        <w:tab w:val="clear" w:pos="840"/>
      </w:tabs>
      <w:ind w:left="426"/>
    </w:pPr>
    <w:rPr>
      <w:snapToGrid w:val="0"/>
      <w:lang w:eastAsia="zh-CN"/>
    </w:rPr>
  </w:style>
  <w:style w:type="paragraph" w:customStyle="1" w:styleId="97">
    <w:name w:val="Bullets L3"/>
    <w:basedOn w:val="95"/>
    <w:uiPriority w:val="0"/>
    <w:pPr>
      <w:numPr>
        <w:ilvl w:val="1"/>
        <w:numId w:val="6"/>
      </w:numPr>
      <w:tabs>
        <w:tab w:val="left" w:pos="1418"/>
        <w:tab w:val="clear" w:pos="1413"/>
      </w:tabs>
      <w:ind w:left="1418"/>
    </w:pPr>
  </w:style>
  <w:style w:type="paragraph" w:customStyle="1" w:styleId="98">
    <w:name w:val="Bullets List L1"/>
    <w:basedOn w:val="96"/>
    <w:uiPriority w:val="0"/>
    <w:pPr>
      <w:numPr>
        <w:numId w:val="7"/>
      </w:numPr>
    </w:pPr>
  </w:style>
  <w:style w:type="paragraph" w:customStyle="1" w:styleId="99">
    <w:name w:val="Block Quotation"/>
    <w:basedOn w:val="1"/>
    <w:qFormat/>
    <w:uiPriority w:val="0"/>
    <w:pPr>
      <w:pBdr>
        <w:top w:val="single" w:color="FFFFFF" w:sz="12" w:space="12"/>
        <w:left w:val="single" w:color="FFFFFF" w:sz="6" w:space="12"/>
        <w:bottom w:val="single" w:color="FFFFFF" w:sz="6" w:space="12"/>
        <w:right w:val="single" w:color="FFFFFF" w:sz="6" w:space="12"/>
      </w:pBdr>
      <w:shd w:val="pct5" w:color="auto" w:fill="auto"/>
      <w:overflowPunct/>
      <w:autoSpaceDE/>
      <w:autoSpaceDN/>
      <w:adjustRightInd/>
      <w:spacing w:line="220" w:lineRule="atLeast"/>
      <w:ind w:left="1368" w:right="240"/>
      <w:textAlignment w:val="auto"/>
    </w:pPr>
    <w:rPr>
      <w:rFonts w:eastAsia="宋体"/>
      <w:spacing w:val="-5"/>
      <w:lang w:eastAsia="zh-CN"/>
    </w:rPr>
  </w:style>
  <w:style w:type="paragraph" w:customStyle="1" w:styleId="100">
    <w:name w:val="Body Text Keep"/>
    <w:basedOn w:val="23"/>
    <w:uiPriority w:val="0"/>
    <w:pPr>
      <w:keepNext/>
      <w:overflowPunct/>
      <w:autoSpaceDE/>
      <w:autoSpaceDN/>
      <w:adjustRightInd/>
      <w:spacing w:after="240" w:line="240" w:lineRule="atLeast"/>
      <w:ind w:left="1077" w:firstLine="403"/>
      <w:textAlignment w:val="auto"/>
    </w:pPr>
    <w:rPr>
      <w:rFonts w:ascii="Arial" w:hAnsi="Arial" w:eastAsia="宋体"/>
      <w:spacing w:val="-5"/>
      <w:lang w:eastAsia="zh-CN"/>
    </w:rPr>
  </w:style>
  <w:style w:type="paragraph" w:customStyle="1" w:styleId="101">
    <w:name w:val="Part Label"/>
    <w:basedOn w:val="1"/>
    <w:uiPriority w:val="0"/>
    <w:pPr>
      <w:framePr w:h="1080" w:hRule="exact" w:hSpace="180" w:wrap="around" w:vAnchor="page" w:hAnchor="page" w:x="1861" w:y="1201" w:anchorLock="1"/>
      <w:pBdr>
        <w:top w:val="single" w:color="auto" w:sz="6" w:space="1"/>
        <w:left w:val="single" w:color="auto" w:sz="6" w:space="1"/>
      </w:pBdr>
      <w:shd w:val="solid" w:color="auto" w:fill="auto"/>
      <w:overflowPunct/>
      <w:autoSpaceDE/>
      <w:autoSpaceDN/>
      <w:adjustRightInd/>
      <w:spacing w:after="0" w:line="360" w:lineRule="exact"/>
      <w:ind w:right="7412"/>
      <w:jc w:val="center"/>
      <w:textAlignment w:val="auto"/>
    </w:pPr>
    <w:rPr>
      <w:rFonts w:ascii="Arial" w:hAnsi="Arial" w:eastAsia="宋体"/>
      <w:color w:val="FFFFFF"/>
      <w:spacing w:val="-16"/>
      <w:position w:val="4"/>
      <w:sz w:val="26"/>
      <w:lang w:eastAsia="zh-CN"/>
    </w:rPr>
  </w:style>
  <w:style w:type="paragraph" w:customStyle="1" w:styleId="102">
    <w:name w:val="Part Title"/>
    <w:basedOn w:val="1"/>
    <w:uiPriority w:val="0"/>
    <w:pPr>
      <w:framePr w:h="1080" w:hRule="exact" w:hSpace="180" w:wrap="around" w:vAnchor="page" w:hAnchor="page" w:x="1861" w:y="1201" w:anchorLock="1"/>
      <w:pBdr>
        <w:left w:val="single" w:color="auto" w:sz="6" w:space="1"/>
      </w:pBdr>
      <w:shd w:val="solid" w:color="auto" w:fill="auto"/>
      <w:overflowPunct/>
      <w:autoSpaceDE/>
      <w:autoSpaceDN/>
      <w:adjustRightInd/>
      <w:spacing w:line="660" w:lineRule="exact"/>
      <w:ind w:right="7412"/>
      <w:jc w:val="center"/>
      <w:textAlignment w:val="auto"/>
    </w:pPr>
    <w:rPr>
      <w:rFonts w:ascii="Arial Black" w:hAnsi="Arial Black" w:eastAsia="宋体"/>
      <w:color w:val="FFFFFF"/>
      <w:spacing w:val="-40"/>
      <w:position w:val="-16"/>
      <w:sz w:val="84"/>
      <w:lang w:eastAsia="zh-CN"/>
    </w:rPr>
  </w:style>
  <w:style w:type="paragraph" w:customStyle="1" w:styleId="103">
    <w:name w:val="Chapter Subtitle"/>
    <w:basedOn w:val="57"/>
    <w:uiPriority w:val="0"/>
    <w:pPr>
      <w:keepNext/>
      <w:keepLines/>
      <w:overflowPunct/>
      <w:autoSpaceDE/>
      <w:autoSpaceDN/>
      <w:adjustRightInd/>
      <w:spacing w:before="60" w:after="120" w:line="340" w:lineRule="atLeast"/>
      <w:jc w:val="left"/>
      <w:textAlignment w:val="auto"/>
    </w:pPr>
    <w:rPr>
      <w:rFonts w:ascii="Arial" w:hAnsi="Arial" w:eastAsia="宋体"/>
      <w:bCs w:val="0"/>
      <w:iCs w:val="0"/>
      <w:spacing w:val="-16"/>
      <w:kern w:val="28"/>
      <w:sz w:val="32"/>
    </w:rPr>
  </w:style>
  <w:style w:type="paragraph" w:customStyle="1" w:styleId="104">
    <w:name w:val="Company Name"/>
    <w:basedOn w:val="1"/>
    <w:uiPriority w:val="0"/>
    <w:pPr>
      <w:keepNext/>
      <w:keepLines/>
      <w:framePr w:w="4080" w:h="840" w:hSpace="180" w:wrap="notBeside" w:vAnchor="page" w:hAnchor="margin" w:y="913" w:anchorLock="1"/>
      <w:overflowPunct/>
      <w:autoSpaceDE/>
      <w:autoSpaceDN/>
      <w:adjustRightInd/>
      <w:spacing w:after="0" w:line="220" w:lineRule="atLeast"/>
      <w:jc w:val="left"/>
      <w:textAlignment w:val="auto"/>
    </w:pPr>
    <w:rPr>
      <w:rFonts w:ascii="Arial Black" w:hAnsi="Arial Black" w:eastAsia="宋体"/>
      <w:spacing w:val="-25"/>
      <w:kern w:val="28"/>
      <w:sz w:val="32"/>
      <w:lang w:eastAsia="zh-CN"/>
    </w:rPr>
  </w:style>
  <w:style w:type="paragraph" w:customStyle="1" w:styleId="105">
    <w:name w:val="Chapter Title"/>
    <w:basedOn w:val="1"/>
    <w:uiPriority w:val="0"/>
    <w:pPr>
      <w:framePr w:h="1080" w:hRule="exact" w:hSpace="180" w:wrap="around" w:vAnchor="page" w:hAnchor="page" w:x="1861" w:y="1201"/>
      <w:pBdr>
        <w:left w:val="single" w:color="auto" w:sz="6" w:space="1"/>
      </w:pBdr>
      <w:shd w:val="solid" w:color="auto" w:fill="auto"/>
      <w:overflowPunct/>
      <w:autoSpaceDE/>
      <w:autoSpaceDN/>
      <w:adjustRightInd/>
      <w:spacing w:line="660" w:lineRule="exact"/>
      <w:ind w:left="1080" w:right="7656"/>
      <w:jc w:val="center"/>
      <w:textAlignment w:val="auto"/>
    </w:pPr>
    <w:rPr>
      <w:rFonts w:ascii="Arial Black" w:hAnsi="Arial Black" w:eastAsia="宋体"/>
      <w:color w:val="FFFFFF"/>
      <w:spacing w:val="-40"/>
      <w:position w:val="-16"/>
      <w:sz w:val="84"/>
      <w:lang w:eastAsia="zh-CN"/>
    </w:rPr>
  </w:style>
  <w:style w:type="paragraph" w:customStyle="1" w:styleId="106">
    <w:name w:val="Title Cover"/>
    <w:basedOn w:val="55"/>
    <w:next w:val="1"/>
    <w:uiPriority w:val="0"/>
    <w:pPr>
      <w:tabs>
        <w:tab w:val="left" w:pos="0"/>
      </w:tabs>
      <w:adjustRightInd w:val="0"/>
      <w:spacing w:before="120" w:after="120" w:line="640" w:lineRule="exact"/>
      <w:ind w:left="0"/>
    </w:pPr>
    <w:rPr>
      <w:rFonts w:ascii="Arial Black" w:hAnsi="Arial Black"/>
      <w:b/>
      <w:spacing w:val="-48"/>
      <w:sz w:val="64"/>
    </w:rPr>
  </w:style>
  <w:style w:type="paragraph" w:customStyle="1" w:styleId="107">
    <w:name w:val="Document Label"/>
    <w:basedOn w:val="106"/>
    <w:uiPriority w:val="0"/>
  </w:style>
  <w:style w:type="paragraph" w:customStyle="1" w:styleId="108">
    <w:name w:val="Header Base"/>
    <w:basedOn w:val="1"/>
    <w:uiPriority w:val="0"/>
    <w:pPr>
      <w:keepLines/>
      <w:tabs>
        <w:tab w:val="center" w:pos="4320"/>
        <w:tab w:val="right" w:pos="8640"/>
      </w:tabs>
      <w:overflowPunct/>
      <w:autoSpaceDE/>
      <w:autoSpaceDN/>
      <w:adjustRightInd/>
      <w:spacing w:after="0" w:line="190" w:lineRule="atLeast"/>
      <w:ind w:left="1080"/>
      <w:jc w:val="left"/>
      <w:textAlignment w:val="auto"/>
    </w:pPr>
    <w:rPr>
      <w:rFonts w:ascii="Arial" w:hAnsi="Arial" w:eastAsia="宋体"/>
      <w:caps/>
      <w:spacing w:val="-5"/>
      <w:sz w:val="15"/>
      <w:lang w:eastAsia="zh-CN"/>
    </w:rPr>
  </w:style>
  <w:style w:type="paragraph" w:customStyle="1" w:styleId="109">
    <w:name w:val="Footer Even"/>
    <w:basedOn w:val="49"/>
    <w:uiPriority w:val="0"/>
    <w:pPr>
      <w:keepLines/>
      <w:pBdr>
        <w:top w:val="single" w:color="auto" w:sz="6" w:space="2"/>
      </w:pBdr>
      <w:tabs>
        <w:tab w:val="clear" w:pos="1276"/>
        <w:tab w:val="clear" w:pos="9356"/>
      </w:tabs>
      <w:overflowPunct/>
      <w:autoSpaceDE/>
      <w:autoSpaceDN/>
      <w:spacing w:before="600" w:line="190" w:lineRule="atLeast"/>
      <w:jc w:val="right"/>
      <w:textAlignment w:val="auto"/>
    </w:pPr>
    <w:rPr>
      <w:rFonts w:ascii="Arial" w:hAnsi="Arial" w:eastAsia="宋体"/>
      <w:caps/>
      <w:spacing w:val="-5"/>
      <w:sz w:val="15"/>
      <w:lang w:eastAsia="zh-CN"/>
    </w:rPr>
  </w:style>
  <w:style w:type="paragraph" w:customStyle="1" w:styleId="110">
    <w:name w:val="Footer First"/>
    <w:basedOn w:val="49"/>
    <w:uiPriority w:val="0"/>
    <w:pPr>
      <w:keepLines/>
      <w:pBdr>
        <w:top w:val="single" w:color="auto" w:sz="6" w:space="2"/>
      </w:pBdr>
      <w:tabs>
        <w:tab w:val="clear" w:pos="1276"/>
        <w:tab w:val="clear" w:pos="9356"/>
      </w:tabs>
      <w:overflowPunct/>
      <w:autoSpaceDE/>
      <w:autoSpaceDN/>
      <w:spacing w:before="600" w:line="190" w:lineRule="atLeast"/>
      <w:jc w:val="right"/>
      <w:textAlignment w:val="auto"/>
    </w:pPr>
    <w:rPr>
      <w:rFonts w:ascii="Arial" w:hAnsi="Arial" w:eastAsia="宋体"/>
      <w:caps/>
      <w:spacing w:val="-5"/>
      <w:sz w:val="15"/>
      <w:lang w:eastAsia="zh-CN"/>
    </w:rPr>
  </w:style>
  <w:style w:type="paragraph" w:customStyle="1" w:styleId="111">
    <w:name w:val="Footer Odd"/>
    <w:basedOn w:val="49"/>
    <w:uiPriority w:val="0"/>
    <w:pPr>
      <w:keepLines/>
      <w:pBdr>
        <w:top w:val="single" w:color="auto" w:sz="6" w:space="2"/>
      </w:pBdr>
      <w:tabs>
        <w:tab w:val="clear" w:pos="1276"/>
        <w:tab w:val="clear" w:pos="9356"/>
      </w:tabs>
      <w:overflowPunct/>
      <w:autoSpaceDE/>
      <w:autoSpaceDN/>
      <w:spacing w:before="600" w:line="190" w:lineRule="atLeast"/>
      <w:jc w:val="right"/>
      <w:textAlignment w:val="auto"/>
    </w:pPr>
    <w:rPr>
      <w:rFonts w:ascii="Arial" w:hAnsi="Arial" w:eastAsia="宋体"/>
      <w:caps/>
      <w:spacing w:val="-5"/>
      <w:sz w:val="15"/>
      <w:lang w:eastAsia="zh-CN"/>
    </w:rPr>
  </w:style>
  <w:style w:type="paragraph" w:customStyle="1" w:styleId="112">
    <w:name w:val="Header Even"/>
    <w:basedOn w:val="50"/>
    <w:qFormat/>
    <w:uiPriority w:val="0"/>
    <w:pPr>
      <w:keepLines/>
      <w:pBdr>
        <w:bottom w:val="single" w:color="auto" w:sz="6" w:space="1"/>
      </w:pBdr>
      <w:tabs>
        <w:tab w:val="clear" w:pos="4678"/>
      </w:tabs>
      <w:overflowPunct/>
      <w:autoSpaceDE/>
      <w:autoSpaceDN/>
      <w:adjustRightInd/>
      <w:spacing w:after="600" w:line="190" w:lineRule="atLeast"/>
      <w:jc w:val="left"/>
      <w:textAlignment w:val="auto"/>
    </w:pPr>
    <w:rPr>
      <w:rFonts w:ascii="Arial" w:hAnsi="Arial" w:eastAsia="宋体"/>
      <w:caps/>
      <w:spacing w:val="-5"/>
      <w:sz w:val="15"/>
      <w:lang w:eastAsia="zh-CN"/>
    </w:rPr>
  </w:style>
  <w:style w:type="paragraph" w:customStyle="1" w:styleId="113">
    <w:name w:val="Header First"/>
    <w:basedOn w:val="50"/>
    <w:uiPriority w:val="0"/>
    <w:pPr>
      <w:keepLines/>
      <w:pBdr>
        <w:top w:val="single" w:color="auto" w:sz="6" w:space="2"/>
        <w:bottom w:val="double" w:color="auto" w:sz="4" w:space="1"/>
      </w:pBdr>
      <w:tabs>
        <w:tab w:val="clear" w:pos="4678"/>
      </w:tabs>
      <w:overflowPunct/>
      <w:autoSpaceDE/>
      <w:autoSpaceDN/>
      <w:adjustRightInd/>
      <w:spacing w:after="0" w:line="190" w:lineRule="atLeast"/>
      <w:jc w:val="right"/>
      <w:textAlignment w:val="auto"/>
    </w:pPr>
    <w:rPr>
      <w:rFonts w:ascii="Arial" w:hAnsi="Arial" w:eastAsia="宋体"/>
      <w:caps/>
      <w:spacing w:val="-5"/>
      <w:sz w:val="15"/>
      <w:lang w:eastAsia="zh-CN"/>
    </w:rPr>
  </w:style>
  <w:style w:type="paragraph" w:customStyle="1" w:styleId="114">
    <w:name w:val="Header Odd"/>
    <w:basedOn w:val="50"/>
    <w:qFormat/>
    <w:uiPriority w:val="0"/>
    <w:pPr>
      <w:keepLines/>
      <w:pBdr>
        <w:bottom w:val="single" w:color="auto" w:sz="6" w:space="1"/>
      </w:pBdr>
      <w:tabs>
        <w:tab w:val="clear" w:pos="4678"/>
      </w:tabs>
      <w:overflowPunct/>
      <w:autoSpaceDE/>
      <w:autoSpaceDN/>
      <w:adjustRightInd/>
      <w:spacing w:after="600" w:line="190" w:lineRule="atLeast"/>
      <w:jc w:val="left"/>
      <w:textAlignment w:val="auto"/>
    </w:pPr>
    <w:rPr>
      <w:rFonts w:ascii="Arial" w:hAnsi="Arial" w:eastAsia="宋体"/>
      <w:caps/>
      <w:spacing w:val="-5"/>
      <w:sz w:val="15"/>
      <w:lang w:eastAsia="zh-CN"/>
    </w:rPr>
  </w:style>
  <w:style w:type="character" w:customStyle="1" w:styleId="115">
    <w:name w:val="Lead-in Emphasis"/>
    <w:qFormat/>
    <w:uiPriority w:val="0"/>
    <w:rPr>
      <w:rFonts w:ascii="Arial Black" w:hAnsi="Arial Black"/>
      <w:spacing w:val="-4"/>
      <w:sz w:val="18"/>
    </w:rPr>
  </w:style>
  <w:style w:type="paragraph" w:customStyle="1" w:styleId="116">
    <w:name w:val="Table Header"/>
    <w:basedOn w:val="1"/>
    <w:uiPriority w:val="0"/>
    <w:pPr>
      <w:overflowPunct/>
      <w:autoSpaceDE/>
      <w:autoSpaceDN/>
      <w:adjustRightInd/>
      <w:spacing w:before="60" w:after="0" w:line="240" w:lineRule="auto"/>
      <w:jc w:val="center"/>
      <w:textAlignment w:val="auto"/>
    </w:pPr>
    <w:rPr>
      <w:rFonts w:ascii="Arial Black" w:hAnsi="Arial Black" w:eastAsia="宋体"/>
      <w:spacing w:val="-5"/>
      <w:sz w:val="16"/>
      <w:lang w:eastAsia="zh-CN"/>
    </w:rPr>
  </w:style>
  <w:style w:type="paragraph" w:customStyle="1" w:styleId="117">
    <w:name w:val="Part Subtitle"/>
    <w:basedOn w:val="1"/>
    <w:next w:val="23"/>
    <w:uiPriority w:val="0"/>
    <w:pPr>
      <w:keepNext/>
      <w:overflowPunct/>
      <w:autoSpaceDE/>
      <w:autoSpaceDN/>
      <w:adjustRightInd/>
      <w:spacing w:before="360" w:after="120" w:line="240" w:lineRule="auto"/>
      <w:ind w:left="1080"/>
      <w:jc w:val="left"/>
      <w:textAlignment w:val="auto"/>
    </w:pPr>
    <w:rPr>
      <w:rFonts w:ascii="Arial" w:hAnsi="Arial" w:eastAsia="宋体"/>
      <w:i/>
      <w:spacing w:val="-5"/>
      <w:kern w:val="28"/>
      <w:sz w:val="26"/>
      <w:lang w:eastAsia="zh-CN"/>
    </w:rPr>
  </w:style>
  <w:style w:type="paragraph" w:customStyle="1" w:styleId="118">
    <w:name w:val="Return Address"/>
    <w:basedOn w:val="1"/>
    <w:qFormat/>
    <w:uiPriority w:val="0"/>
    <w:pPr>
      <w:keepLines/>
      <w:framePr w:w="5160" w:h="840" w:wrap="notBeside" w:vAnchor="page" w:hAnchor="page" w:x="6121" w:y="915" w:anchorLock="1"/>
      <w:tabs>
        <w:tab w:val="left" w:pos="2160"/>
      </w:tabs>
      <w:overflowPunct/>
      <w:autoSpaceDE/>
      <w:autoSpaceDN/>
      <w:adjustRightInd/>
      <w:spacing w:after="0" w:line="160" w:lineRule="atLeast"/>
      <w:jc w:val="left"/>
      <w:textAlignment w:val="auto"/>
    </w:pPr>
    <w:rPr>
      <w:rFonts w:ascii="Arial" w:hAnsi="Arial" w:eastAsia="宋体"/>
      <w:spacing w:val="0"/>
      <w:sz w:val="14"/>
      <w:lang w:eastAsia="zh-CN"/>
    </w:rPr>
  </w:style>
  <w:style w:type="paragraph" w:customStyle="1" w:styleId="119">
    <w:name w:val="Section Heading"/>
    <w:basedOn w:val="2"/>
    <w:qFormat/>
    <w:uiPriority w:val="0"/>
    <w:pPr>
      <w:pageBreakBefore w:val="0"/>
      <w:pBdr>
        <w:top w:val="single" w:color="FFFFFF" w:sz="48" w:space="3"/>
        <w:left w:val="single" w:color="FFFFFF" w:sz="6" w:space="3"/>
        <w:bottom w:val="single" w:color="auto" w:sz="6" w:space="3"/>
      </w:pBdr>
      <w:tabs>
        <w:tab w:val="left" w:pos="420"/>
      </w:tabs>
      <w:overflowPunct/>
      <w:autoSpaceDE/>
      <w:autoSpaceDN/>
      <w:adjustRightInd/>
      <w:spacing w:before="0" w:after="240" w:line="240" w:lineRule="atLeast"/>
      <w:ind w:left="420" w:hanging="420"/>
      <w:jc w:val="left"/>
      <w:textAlignment w:val="auto"/>
    </w:pPr>
    <w:rPr>
      <w:rFonts w:ascii="Arial Black" w:hAnsi="Arial Black" w:eastAsia="宋体"/>
      <w:spacing w:val="-10"/>
      <w:kern w:val="20"/>
      <w:position w:val="8"/>
      <w:sz w:val="44"/>
      <w:lang w:eastAsia="zh-CN"/>
    </w:rPr>
  </w:style>
  <w:style w:type="paragraph" w:customStyle="1" w:styleId="120">
    <w:name w:val="Section Label"/>
    <w:basedOn w:val="55"/>
    <w:next w:val="23"/>
    <w:uiPriority w:val="0"/>
    <w:pPr>
      <w:pBdr>
        <w:bottom w:val="single" w:color="auto" w:sz="6" w:space="2"/>
      </w:pBdr>
      <w:spacing w:before="360" w:after="960"/>
      <w:ind w:left="0"/>
    </w:pPr>
    <w:rPr>
      <w:rFonts w:ascii="Arial Black" w:hAnsi="Arial Black"/>
      <w:spacing w:val="-35"/>
      <w:sz w:val="54"/>
    </w:rPr>
  </w:style>
  <w:style w:type="character" w:customStyle="1" w:styleId="121">
    <w:name w:val="Slogan"/>
    <w:qFormat/>
    <w:uiPriority w:val="0"/>
    <w:rPr>
      <w:i/>
      <w:spacing w:val="-6"/>
      <w:sz w:val="24"/>
    </w:rPr>
  </w:style>
  <w:style w:type="paragraph" w:customStyle="1" w:styleId="122">
    <w:name w:val="Subtitle Cover"/>
    <w:basedOn w:val="106"/>
    <w:next w:val="23"/>
    <w:uiPriority w:val="0"/>
    <w:pPr>
      <w:tabs>
        <w:tab w:val="clear" w:pos="0"/>
      </w:tabs>
      <w:spacing w:before="6000" w:after="240" w:line="480" w:lineRule="atLeast"/>
    </w:pPr>
    <w:rPr>
      <w:rFonts w:ascii="Arial" w:hAnsi="Arial"/>
      <w:b w:val="0"/>
      <w:spacing w:val="-30"/>
      <w:sz w:val="48"/>
    </w:rPr>
  </w:style>
  <w:style w:type="character" w:customStyle="1" w:styleId="123">
    <w:name w:val="Superscript"/>
    <w:qFormat/>
    <w:uiPriority w:val="0"/>
    <w:rPr>
      <w:b/>
      <w:vertAlign w:val="superscript"/>
    </w:rPr>
  </w:style>
  <w:style w:type="paragraph" w:customStyle="1" w:styleId="124">
    <w:name w:val="title2"/>
    <w:basedOn w:val="35"/>
    <w:qFormat/>
    <w:uiPriority w:val="0"/>
    <w:pPr>
      <w:numPr>
        <w:numId w:val="8"/>
      </w:numPr>
      <w:tabs>
        <w:tab w:val="left" w:pos="1440"/>
        <w:tab w:val="clear" w:pos="2535"/>
      </w:tabs>
      <w:spacing w:after="240"/>
      <w:ind w:left="1800"/>
    </w:pPr>
  </w:style>
  <w:style w:type="paragraph" w:customStyle="1" w:styleId="125">
    <w:name w:val="Default Text:1"/>
    <w:basedOn w:val="1"/>
    <w:qFormat/>
    <w:uiPriority w:val="0"/>
    <w:pPr>
      <w:overflowPunct/>
      <w:autoSpaceDE/>
      <w:autoSpaceDN/>
      <w:adjustRightInd/>
      <w:spacing w:after="0" w:line="240" w:lineRule="auto"/>
      <w:jc w:val="left"/>
      <w:textAlignment w:val="auto"/>
    </w:pPr>
    <w:rPr>
      <w:rFonts w:ascii="Times New Roman" w:hAnsi="Times New Roman" w:eastAsia="宋体"/>
      <w:snapToGrid w:val="0"/>
      <w:spacing w:val="0"/>
    </w:rPr>
  </w:style>
  <w:style w:type="paragraph" w:customStyle="1" w:styleId="126">
    <w:name w:val="Default Text"/>
    <w:basedOn w:val="1"/>
    <w:qFormat/>
    <w:uiPriority w:val="0"/>
    <w:pPr>
      <w:widowControl w:val="0"/>
      <w:overflowPunct/>
      <w:spacing w:after="0" w:line="240" w:lineRule="auto"/>
      <w:jc w:val="left"/>
      <w:textAlignment w:val="auto"/>
    </w:pPr>
    <w:rPr>
      <w:rFonts w:ascii="Times New Roman" w:hAnsi="Times New Roman" w:eastAsia="宋体"/>
      <w:spacing w:val="0"/>
      <w:szCs w:val="24"/>
      <w:lang w:eastAsia="zh-CN"/>
    </w:rPr>
  </w:style>
  <w:style w:type="paragraph" w:customStyle="1" w:styleId="127">
    <w:name w:val="缺省文本"/>
    <w:basedOn w:val="1"/>
    <w:uiPriority w:val="0"/>
    <w:pPr>
      <w:widowControl w:val="0"/>
      <w:overflowPunct/>
      <w:spacing w:after="0" w:line="240" w:lineRule="auto"/>
      <w:jc w:val="left"/>
      <w:textAlignment w:val="auto"/>
    </w:pPr>
    <w:rPr>
      <w:rFonts w:ascii="Times New Roman" w:hAnsi="Times New Roman" w:eastAsia="宋体"/>
      <w:spacing w:val="0"/>
      <w:szCs w:val="24"/>
      <w:lang w:eastAsia="zh-CN"/>
    </w:rPr>
  </w:style>
  <w:style w:type="paragraph" w:customStyle="1" w:styleId="128">
    <w:name w:val="批注框文本1"/>
    <w:basedOn w:val="1"/>
    <w:semiHidden/>
    <w:qFormat/>
    <w:uiPriority w:val="0"/>
    <w:rPr>
      <w:sz w:val="18"/>
      <w:szCs w:val="18"/>
    </w:rPr>
  </w:style>
  <w:style w:type="paragraph" w:customStyle="1" w:styleId="129">
    <w:name w:val="Bullet"/>
    <w:basedOn w:val="1"/>
    <w:qFormat/>
    <w:uiPriority w:val="0"/>
    <w:pPr>
      <w:keepLines/>
      <w:numPr>
        <w:ilvl w:val="3"/>
        <w:numId w:val="9"/>
      </w:numPr>
      <w:spacing w:before="120" w:after="120" w:line="240" w:lineRule="auto"/>
      <w:jc w:val="left"/>
    </w:pPr>
    <w:rPr>
      <w:rFonts w:ascii="宋体" w:hAnsi="宋体" w:eastAsia="宋体"/>
      <w:spacing w:val="0"/>
      <w:sz w:val="22"/>
      <w:lang w:val="en-AU"/>
    </w:rPr>
  </w:style>
  <w:style w:type="paragraph" w:customStyle="1" w:styleId="130">
    <w:name w:val="Bullet 1"/>
    <w:basedOn w:val="129"/>
    <w:qFormat/>
    <w:uiPriority w:val="0"/>
    <w:pPr>
      <w:numPr>
        <w:ilvl w:val="0"/>
        <w:numId w:val="10"/>
      </w:numPr>
      <w:tabs>
        <w:tab w:val="left" w:pos="2160"/>
        <w:tab w:val="clear" w:pos="3600"/>
      </w:tabs>
      <w:ind w:left="2160"/>
    </w:pPr>
  </w:style>
  <w:style w:type="paragraph" w:customStyle="1" w:styleId="131">
    <w:name w:val="Body Text.body text"/>
    <w:basedOn w:val="1"/>
    <w:qFormat/>
    <w:uiPriority w:val="0"/>
    <w:pPr>
      <w:widowControl w:val="0"/>
      <w:spacing w:before="120" w:after="120" w:line="240" w:lineRule="auto"/>
      <w:ind w:left="2520"/>
      <w:jc w:val="left"/>
    </w:pPr>
    <w:rPr>
      <w:rFonts w:ascii="Book Antiqua" w:hAnsi="Book Antiqua" w:eastAsia="宋体"/>
      <w:spacing w:val="0"/>
      <w:sz w:val="20"/>
      <w:lang w:eastAsia="zh-CN"/>
    </w:rPr>
  </w:style>
  <w:style w:type="character" w:customStyle="1" w:styleId="132">
    <w:name w:val="Highlighted Variable"/>
    <w:qFormat/>
    <w:uiPriority w:val="0"/>
    <w:rPr>
      <w:color w:val="0000FF"/>
      <w:sz w:val="20"/>
    </w:rPr>
  </w:style>
  <w:style w:type="paragraph" w:customStyle="1" w:styleId="133">
    <w:name w:val="Table List"/>
    <w:basedOn w:val="1"/>
    <w:qFormat/>
    <w:uiPriority w:val="0"/>
    <w:pPr>
      <w:widowControl w:val="0"/>
      <w:numPr>
        <w:ilvl w:val="0"/>
        <w:numId w:val="11"/>
      </w:numPr>
      <w:overflowPunct/>
      <w:autoSpaceDE/>
      <w:autoSpaceDN/>
      <w:adjustRightInd/>
      <w:spacing w:before="120" w:after="120" w:line="240" w:lineRule="auto"/>
      <w:textAlignment w:val="auto"/>
    </w:pPr>
    <w:rPr>
      <w:rFonts w:ascii="宋体" w:hAnsi="宋体" w:eastAsia="宋体"/>
      <w:spacing w:val="0"/>
      <w:kern w:val="2"/>
      <w:sz w:val="20"/>
      <w:szCs w:val="24"/>
      <w:lang w:val="zh-CN" w:eastAsia="zh-CN"/>
    </w:rPr>
  </w:style>
  <w:style w:type="paragraph" w:customStyle="1" w:styleId="134">
    <w:name w:val="Table Normal1"/>
    <w:basedOn w:val="1"/>
    <w:qFormat/>
    <w:uiPriority w:val="0"/>
    <w:pPr>
      <w:widowControl w:val="0"/>
      <w:overflowPunct/>
      <w:autoSpaceDE/>
      <w:autoSpaceDN/>
      <w:adjustRightInd/>
      <w:spacing w:before="120" w:after="120" w:line="240" w:lineRule="auto"/>
      <w:textAlignment w:val="auto"/>
    </w:pPr>
    <w:rPr>
      <w:rFonts w:ascii="宋体" w:hAnsi="宋体" w:eastAsia="宋体"/>
      <w:spacing w:val="0"/>
      <w:kern w:val="2"/>
      <w:sz w:val="20"/>
      <w:szCs w:val="24"/>
      <w:lang w:eastAsia="zh-CN"/>
    </w:rPr>
  </w:style>
  <w:style w:type="paragraph" w:customStyle="1" w:styleId="135">
    <w:name w:val="Table Bullet"/>
    <w:basedOn w:val="88"/>
    <w:qFormat/>
    <w:uiPriority w:val="0"/>
    <w:pPr>
      <w:keepLines/>
      <w:numPr>
        <w:ilvl w:val="0"/>
        <w:numId w:val="12"/>
      </w:numPr>
      <w:tabs>
        <w:tab w:val="clear" w:pos="720"/>
      </w:tabs>
      <w:spacing w:before="120" w:beforeLines="0" w:after="120" w:afterLines="0"/>
      <w:ind w:left="225" w:right="0" w:hanging="180"/>
      <w:jc w:val="left"/>
    </w:pPr>
    <w:rPr>
      <w:rFonts w:ascii="宋体" w:hAnsi="宋体" w:eastAsia="宋体"/>
      <w:spacing w:val="0"/>
      <w:sz w:val="22"/>
      <w:lang w:val="en-AU"/>
    </w:rPr>
  </w:style>
  <w:style w:type="paragraph" w:customStyle="1" w:styleId="136">
    <w:name w:val="hanging indent"/>
    <w:basedOn w:val="23"/>
    <w:qFormat/>
    <w:uiPriority w:val="0"/>
    <w:pPr>
      <w:keepLines/>
      <w:spacing w:before="120" w:after="120" w:line="240" w:lineRule="auto"/>
      <w:ind w:left="5400" w:hanging="2880"/>
      <w:jc w:val="left"/>
    </w:pPr>
    <w:rPr>
      <w:rFonts w:ascii="Times New Roman" w:hAnsi="Times New Roman" w:eastAsia="Times New Roman"/>
      <w:spacing w:val="0"/>
      <w:sz w:val="20"/>
    </w:rPr>
  </w:style>
  <w:style w:type="paragraph" w:customStyle="1" w:styleId="137">
    <w:name w:val="Indent Normal"/>
    <w:basedOn w:val="1"/>
    <w:qFormat/>
    <w:uiPriority w:val="0"/>
    <w:pPr>
      <w:widowControl w:val="0"/>
      <w:overflowPunct/>
      <w:autoSpaceDE/>
      <w:autoSpaceDN/>
      <w:adjustRightInd/>
      <w:spacing w:before="120" w:after="120" w:line="240" w:lineRule="auto"/>
      <w:ind w:left="1800"/>
      <w:textAlignment w:val="auto"/>
    </w:pPr>
    <w:rPr>
      <w:rFonts w:ascii="宋体" w:hAnsi="宋体" w:eastAsia="宋体"/>
      <w:spacing w:val="0"/>
      <w:kern w:val="2"/>
      <w:sz w:val="22"/>
      <w:szCs w:val="24"/>
      <w:lang w:val="en-AU" w:eastAsia="zh-CN"/>
    </w:rPr>
  </w:style>
  <w:style w:type="paragraph" w:customStyle="1" w:styleId="138">
    <w:name w:val="Char Char Char Char Char Char Char Char Char Char Char1 Char Char Char Char1 Char Char Char Char Char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Tahoma" w:hAnsi="Tahoma" w:eastAsia="宋体"/>
      <w:spacing w:val="0"/>
      <w:kern w:val="2"/>
      <w:szCs w:val="24"/>
      <w:lang w:eastAsia="zh-CN"/>
    </w:rPr>
  </w:style>
  <w:style w:type="paragraph" w:customStyle="1" w:styleId="139">
    <w:name w:val="Bullet 2"/>
    <w:basedOn w:val="1"/>
    <w:qFormat/>
    <w:uiPriority w:val="0"/>
    <w:pPr>
      <w:widowControl w:val="0"/>
      <w:numPr>
        <w:ilvl w:val="0"/>
        <w:numId w:val="13"/>
      </w:numPr>
      <w:overflowPunct/>
      <w:autoSpaceDE/>
      <w:autoSpaceDN/>
      <w:adjustRightInd/>
      <w:spacing w:after="0" w:line="240" w:lineRule="auto"/>
      <w:textAlignment w:val="auto"/>
    </w:pPr>
    <w:rPr>
      <w:rFonts w:ascii="Times New Roman" w:hAnsi="Times New Roman" w:eastAsia="宋体"/>
      <w:spacing w:val="0"/>
      <w:kern w:val="2"/>
      <w:sz w:val="21"/>
      <w:szCs w:val="24"/>
      <w:lang w:eastAsia="zh-CN"/>
    </w:rPr>
  </w:style>
  <w:style w:type="paragraph" w:customStyle="1" w:styleId="140">
    <w:name w:val="Char Char Char Char Char Char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Tahoma" w:hAnsi="Tahoma" w:eastAsia="宋体"/>
      <w:spacing w:val="0"/>
      <w:kern w:val="2"/>
      <w:szCs w:val="24"/>
      <w:lang w:eastAsia="zh-CN"/>
    </w:rPr>
  </w:style>
  <w:style w:type="paragraph" w:customStyle="1" w:styleId="141">
    <w:name w:val="Char Char Char Char Char Char Char Char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Tahoma" w:hAnsi="Tahoma" w:eastAsia="宋体"/>
      <w:spacing w:val="0"/>
      <w:kern w:val="2"/>
      <w:szCs w:val="24"/>
      <w:lang w:eastAsia="zh-CN"/>
    </w:rPr>
  </w:style>
  <w:style w:type="paragraph" w:customStyle="1" w:styleId="142">
    <w:name w:val="reshead1"/>
    <w:basedOn w:val="1"/>
    <w:qFormat/>
    <w:uiPriority w:val="0"/>
    <w:pPr>
      <w:overflowPunct/>
      <w:autoSpaceDE/>
      <w:autoSpaceDN/>
      <w:adjustRightInd/>
      <w:spacing w:before="480" w:line="240" w:lineRule="auto"/>
      <w:jc w:val="left"/>
      <w:textAlignment w:val="auto"/>
    </w:pPr>
    <w:rPr>
      <w:rFonts w:ascii="Arial" w:hAnsi="Arial" w:eastAsia="宋体" w:cs="Arial"/>
      <w:b/>
      <w:bCs/>
      <w:spacing w:val="0"/>
      <w:szCs w:val="24"/>
      <w:lang w:val="en-GB"/>
    </w:rPr>
  </w:style>
  <w:style w:type="paragraph" w:customStyle="1" w:styleId="143">
    <w:name w:val="文档正文"/>
    <w:basedOn w:val="1"/>
    <w:qFormat/>
    <w:uiPriority w:val="0"/>
    <w:pPr>
      <w:widowControl w:val="0"/>
      <w:overflowPunct/>
      <w:autoSpaceDE/>
      <w:autoSpaceDN/>
      <w:spacing w:after="0"/>
      <w:ind w:firstLine="567"/>
    </w:pPr>
    <w:rPr>
      <w:rFonts w:ascii="仿宋_GB2312" w:hAnsi="Times New Roman" w:eastAsia="仿宋_GB2312"/>
      <w:spacing w:val="0"/>
      <w:lang w:eastAsia="zh-CN"/>
    </w:rPr>
  </w:style>
  <w:style w:type="table" w:customStyle="1" w:styleId="144">
    <w:name w:val="Table Grid1"/>
    <w:basedOn w:val="75"/>
    <w:qFormat/>
    <w:uiPriority w:val="0"/>
    <w:pPr>
      <w:overflowPunct w:val="0"/>
      <w:adjustRightInd w:val="0"/>
      <w:spacing w:after="240" w:line="360" w:lineRule="auto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body text level 2 Char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ind w:left="1145"/>
      <w:textAlignment w:val="auto"/>
    </w:pPr>
    <w:rPr>
      <w:rFonts w:ascii="Times New Roman" w:hAnsi="Times New Roman"/>
      <w:spacing w:val="0"/>
      <w:kern w:val="2"/>
      <w:szCs w:val="24"/>
      <w:lang w:eastAsia="zh-CN"/>
    </w:rPr>
  </w:style>
  <w:style w:type="paragraph" w:customStyle="1" w:styleId="146">
    <w:name w:val="Table Heading"/>
    <w:basedOn w:val="88"/>
    <w:uiPriority w:val="0"/>
    <w:pPr>
      <w:keepLines/>
      <w:overflowPunct/>
      <w:autoSpaceDE/>
      <w:autoSpaceDN/>
      <w:adjustRightInd/>
      <w:spacing w:before="120" w:beforeLines="0" w:after="120" w:afterLines="0"/>
      <w:ind w:left="0" w:right="0"/>
      <w:jc w:val="left"/>
      <w:textAlignment w:val="auto"/>
    </w:pPr>
    <w:rPr>
      <w:rFonts w:ascii="Book Antiqua" w:hAnsi="Book Antiqua" w:eastAsia="宋体"/>
      <w:b/>
      <w:spacing w:val="0"/>
      <w:sz w:val="16"/>
      <w:lang w:eastAsia="zh-CN"/>
    </w:rPr>
  </w:style>
  <w:style w:type="paragraph" w:customStyle="1" w:styleId="147">
    <w:name w:val="body text level 1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ind w:left="357"/>
      <w:textAlignment w:val="auto"/>
    </w:pPr>
    <w:rPr>
      <w:rFonts w:ascii="Times New Roman" w:hAnsi="Times New Roman"/>
      <w:spacing w:val="0"/>
      <w:kern w:val="2"/>
      <w:szCs w:val="24"/>
      <w:lang w:eastAsia="zh-CN"/>
    </w:rPr>
  </w:style>
  <w:style w:type="paragraph" w:customStyle="1" w:styleId="148">
    <w:name w:val="正文文字缩进 2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ind w:left="1008"/>
      <w:textAlignment w:val="auto"/>
    </w:pPr>
    <w:rPr>
      <w:rFonts w:ascii="宋体" w:hAnsi="Times New Roman" w:eastAsia="宋体" w:cs="宋体"/>
      <w:spacing w:val="0"/>
      <w:kern w:val="2"/>
      <w:szCs w:val="24"/>
      <w:lang w:eastAsia="zh-CN"/>
    </w:rPr>
  </w:style>
  <w:style w:type="paragraph" w:customStyle="1" w:styleId="149">
    <w:name w:val="newtext"/>
    <w:basedOn w:val="1"/>
    <w:qFormat/>
    <w:uiPriority w:val="0"/>
    <w:pPr>
      <w:overflowPunct/>
      <w:autoSpaceDE/>
      <w:autoSpaceDN/>
      <w:adjustRightInd/>
      <w:spacing w:before="100" w:beforeAutospacing="1" w:after="100" w:afterAutospacing="1" w:line="360" w:lineRule="atLeast"/>
      <w:jc w:val="left"/>
      <w:textAlignment w:val="auto"/>
    </w:pPr>
    <w:rPr>
      <w:rFonts w:ascii="宋体" w:hAnsi="宋体" w:eastAsia="宋体" w:cs="宋体"/>
      <w:spacing w:val="0"/>
      <w:sz w:val="21"/>
      <w:szCs w:val="21"/>
      <w:lang w:eastAsia="zh-CN"/>
    </w:rPr>
  </w:style>
  <w:style w:type="paragraph" w:customStyle="1" w:styleId="150">
    <w:name w:val="Subject"/>
    <w:basedOn w:val="1"/>
    <w:qFormat/>
    <w:uiPriority w:val="0"/>
    <w:pPr>
      <w:keepNext/>
      <w:keepLines/>
      <w:overflowPunct/>
      <w:autoSpaceDE/>
      <w:autoSpaceDN/>
      <w:adjustRightInd/>
      <w:spacing w:after="0" w:line="290" w:lineRule="atLeast"/>
      <w:jc w:val="left"/>
      <w:textAlignment w:val="auto"/>
    </w:pPr>
    <w:rPr>
      <w:rFonts w:ascii="Times New Roman" w:hAnsi="Times New Roman" w:eastAsia="Times New Roman"/>
      <w:b/>
      <w:spacing w:val="0"/>
      <w:lang w:val="en-GB"/>
    </w:rPr>
  </w:style>
  <w:style w:type="character" w:customStyle="1" w:styleId="151">
    <w:name w:val="标题 4 字符"/>
    <w:link w:val="6"/>
    <w:qFormat/>
    <w:uiPriority w:val="0"/>
    <w:rPr>
      <w:rFonts w:ascii="Arial Narrow" w:hAnsi="Arial Narrow" w:eastAsia="黑体"/>
      <w:b/>
      <w:iCs/>
      <w:spacing w:val="10"/>
      <w:sz w:val="28"/>
      <w:lang w:val="en-US" w:eastAsia="en-US" w:bidi="ar-SA"/>
    </w:rPr>
  </w:style>
  <w:style w:type="paragraph" w:customStyle="1" w:styleId="152">
    <w:name w:val="IBM Bullet 1"/>
    <w:basedOn w:val="1"/>
    <w:uiPriority w:val="0"/>
    <w:pPr>
      <w:numPr>
        <w:ilvl w:val="0"/>
        <w:numId w:val="14"/>
      </w:numPr>
      <w:tabs>
        <w:tab w:val="left" w:pos="567"/>
      </w:tabs>
      <w:spacing w:after="120" w:line="240" w:lineRule="auto"/>
      <w:jc w:val="left"/>
    </w:pPr>
    <w:rPr>
      <w:rFonts w:ascii="Times New Roman" w:hAnsi="Times New Roman" w:eastAsia="宋体"/>
      <w:spacing w:val="0"/>
      <w:sz w:val="22"/>
    </w:rPr>
  </w:style>
  <w:style w:type="paragraph" w:customStyle="1" w:styleId="153">
    <w:name w:val="样式 正文文本Body Text(ch)btcontents正文文字body text?y????×??y????..."/>
    <w:basedOn w:val="23"/>
    <w:qFormat/>
    <w:uiPriority w:val="0"/>
    <w:pPr>
      <w:spacing w:line="240" w:lineRule="auto"/>
    </w:pPr>
    <w:rPr>
      <w:color w:val="000000"/>
    </w:rPr>
  </w:style>
  <w:style w:type="paragraph" w:customStyle="1" w:styleId="154">
    <w:name w:val="样式 正文文本Body Text(ch)btcontents正文文字body text?y????×??y????...1"/>
    <w:basedOn w:val="23"/>
    <w:qFormat/>
    <w:uiPriority w:val="0"/>
    <w:pPr>
      <w:spacing w:after="0"/>
    </w:pPr>
    <w:rPr>
      <w:color w:val="000000"/>
    </w:rPr>
  </w:style>
  <w:style w:type="paragraph" w:customStyle="1" w:styleId="155">
    <w:name w:val="3-Text"/>
    <w:basedOn w:val="1"/>
    <w:qFormat/>
    <w:uiPriority w:val="0"/>
    <w:pPr>
      <w:widowControl w:val="0"/>
      <w:overflowPunct/>
      <w:autoSpaceDE/>
      <w:autoSpaceDN/>
      <w:adjustRightInd/>
      <w:spacing w:after="120" w:line="240" w:lineRule="auto"/>
      <w:ind w:left="1247"/>
      <w:jc w:val="left"/>
      <w:textAlignment w:val="auto"/>
    </w:pPr>
    <w:rPr>
      <w:rFonts w:ascii="宋体" w:hAnsi="宋体" w:eastAsia="宋体"/>
      <w:snapToGrid w:val="0"/>
      <w:spacing w:val="0"/>
      <w:kern w:val="2"/>
      <w:sz w:val="20"/>
      <w:lang w:eastAsia="zh-CN"/>
    </w:rPr>
  </w:style>
  <w:style w:type="paragraph" w:customStyle="1" w:styleId="156">
    <w:name w:val="Bullet 2 Char"/>
    <w:basedOn w:val="1"/>
    <w:link w:val="157"/>
    <w:uiPriority w:val="0"/>
    <w:pPr>
      <w:numPr>
        <w:ilvl w:val="0"/>
        <w:numId w:val="15"/>
      </w:numPr>
      <w:tabs>
        <w:tab w:val="left" w:pos="864"/>
      </w:tabs>
      <w:overflowPunct/>
      <w:autoSpaceDE/>
      <w:autoSpaceDN/>
      <w:snapToGrid w:val="0"/>
      <w:spacing w:before="60" w:after="60" w:line="240" w:lineRule="auto"/>
      <w:textAlignment w:val="auto"/>
    </w:pPr>
    <w:rPr>
      <w:rFonts w:ascii="Arial" w:hAnsi="Arial" w:eastAsia="宋体" w:cs="Arial"/>
      <w:sz w:val="21"/>
      <w:szCs w:val="21"/>
      <w:lang w:eastAsia="zh-CN"/>
    </w:rPr>
  </w:style>
  <w:style w:type="character" w:customStyle="1" w:styleId="157">
    <w:name w:val="Bullet 2 Char Char"/>
    <w:link w:val="156"/>
    <w:uiPriority w:val="0"/>
    <w:rPr>
      <w:rFonts w:ascii="Arial" w:hAnsi="Arial" w:eastAsia="宋体" w:cs="Arial"/>
      <w:spacing w:val="10"/>
      <w:sz w:val="21"/>
      <w:szCs w:val="21"/>
      <w:lang w:val="en-US" w:eastAsia="zh-CN" w:bidi="ar-SA"/>
    </w:rPr>
  </w:style>
  <w:style w:type="paragraph" w:customStyle="1" w:styleId="158">
    <w:name w:val="ArtUL"/>
    <w:basedOn w:val="1"/>
    <w:qFormat/>
    <w:uiPriority w:val="0"/>
    <w:pPr>
      <w:framePr w:w="3240" w:hSpace="187" w:vSpace="187" w:wrap="around" w:vAnchor="text" w:hAnchor="page" w:x="721" w:y="1"/>
      <w:overflowPunct/>
      <w:autoSpaceDE/>
      <w:autoSpaceDN/>
      <w:adjustRightInd/>
      <w:spacing w:after="120" w:line="240" w:lineRule="auto"/>
      <w:jc w:val="left"/>
      <w:textAlignment w:val="auto"/>
    </w:pPr>
    <w:rPr>
      <w:rFonts w:ascii="Times" w:hAnsi="Times" w:eastAsia="宋体"/>
      <w:i/>
      <w:spacing w:val="0"/>
      <w:lang w:val="en-GB"/>
    </w:rPr>
  </w:style>
  <w:style w:type="paragraph" w:customStyle="1" w:styleId="159">
    <w:name w:val="Char Char Char Char Char Char Char Char Char Char Char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Tahoma" w:hAnsi="Tahoma" w:eastAsia="宋体"/>
      <w:spacing w:val="0"/>
      <w:kern w:val="2"/>
      <w:szCs w:val="24"/>
      <w:lang w:eastAsia="zh-CN"/>
    </w:rPr>
  </w:style>
  <w:style w:type="paragraph" w:customStyle="1" w:styleId="160">
    <w:name w:val="正文 1"/>
    <w:basedOn w:val="1"/>
    <w:qFormat/>
    <w:uiPriority w:val="0"/>
    <w:pPr>
      <w:widowControl w:val="0"/>
      <w:overflowPunct/>
      <w:autoSpaceDE/>
      <w:autoSpaceDN/>
      <w:spacing w:after="0"/>
      <w:ind w:firstLine="520" w:firstLineChars="200"/>
    </w:pPr>
    <w:rPr>
      <w:rFonts w:ascii="宋体" w:hAnsi="宋体" w:eastAsia="宋体"/>
      <w:snapToGrid w:val="0"/>
      <w:spacing w:val="20"/>
      <w:szCs w:val="24"/>
      <w:lang w:eastAsia="zh-CN"/>
    </w:rPr>
  </w:style>
  <w:style w:type="paragraph" w:customStyle="1" w:styleId="161">
    <w:name w:val="样式 楷体_GB2312 小五 加粗 居中 行距: 最小值 12 磅"/>
    <w:basedOn w:val="1"/>
    <w:qFormat/>
    <w:uiPriority w:val="0"/>
    <w:pPr>
      <w:spacing w:after="0" w:line="240" w:lineRule="atLeast"/>
      <w:jc w:val="center"/>
    </w:pPr>
    <w:rPr>
      <w:rFonts w:ascii="楷体_GB2312" w:hAnsi="宋体" w:cs="宋体"/>
      <w:b/>
      <w:bCs/>
      <w:sz w:val="18"/>
    </w:rPr>
  </w:style>
  <w:style w:type="character" w:customStyle="1" w:styleId="162">
    <w:name w:val="标题 2 字符"/>
    <w:link w:val="4"/>
    <w:qFormat/>
    <w:uiPriority w:val="0"/>
    <w:rPr>
      <w:rFonts w:ascii="Arial Narrow" w:hAnsi="Arial Narrow" w:eastAsia="黑体"/>
      <w:b/>
      <w:spacing w:val="10"/>
      <w:sz w:val="32"/>
      <w:lang w:val="en-US" w:eastAsia="en-US" w:bidi="ar-SA"/>
    </w:rPr>
  </w:style>
  <w:style w:type="paragraph" w:customStyle="1" w:styleId="163">
    <w:name w:val="Char Char Char Char Char Char Char Char Char Char Char Char Char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Tahoma" w:hAnsi="Tahoma" w:eastAsia="宋体"/>
      <w:spacing w:val="0"/>
      <w:kern w:val="2"/>
      <w:szCs w:val="24"/>
      <w:lang w:eastAsia="zh-CN"/>
    </w:rPr>
  </w:style>
  <w:style w:type="paragraph" w:customStyle="1" w:styleId="164">
    <w:name w:val="CN Paragraph"/>
    <w:qFormat/>
    <w:uiPriority w:val="0"/>
    <w:pPr>
      <w:spacing w:before="28" w:after="28"/>
      <w:jc w:val="both"/>
    </w:pPr>
    <w:rPr>
      <w:rFonts w:ascii="宋体常规" w:hAnsi="宋体常规" w:eastAsia="宋体" w:cs="Times New Roman"/>
      <w:lang w:val="en-US" w:eastAsia="en-US" w:bidi="ar-SA"/>
    </w:rPr>
  </w:style>
  <w:style w:type="paragraph" w:customStyle="1" w:styleId="165">
    <w:name w:val="CN Level 1 Bullet"/>
    <w:basedOn w:val="164"/>
    <w:qFormat/>
    <w:uiPriority w:val="0"/>
    <w:pPr>
      <w:numPr>
        <w:ilvl w:val="0"/>
        <w:numId w:val="16"/>
      </w:numPr>
    </w:pPr>
  </w:style>
  <w:style w:type="paragraph" w:customStyle="1" w:styleId="166">
    <w:name w:val="CN Level 2 Bullet"/>
    <w:basedOn w:val="164"/>
    <w:qFormat/>
    <w:uiPriority w:val="0"/>
    <w:pPr>
      <w:numPr>
        <w:ilvl w:val="1"/>
        <w:numId w:val="16"/>
      </w:numPr>
    </w:pPr>
  </w:style>
  <w:style w:type="paragraph" w:customStyle="1" w:styleId="167">
    <w:name w:val="CN Level 3 Bullet"/>
    <w:basedOn w:val="164"/>
    <w:qFormat/>
    <w:uiPriority w:val="0"/>
    <w:pPr>
      <w:numPr>
        <w:ilvl w:val="2"/>
        <w:numId w:val="16"/>
      </w:numPr>
    </w:pPr>
  </w:style>
  <w:style w:type="paragraph" w:customStyle="1" w:styleId="168">
    <w:name w:val="CN Level 4 Bullet"/>
    <w:basedOn w:val="164"/>
    <w:qFormat/>
    <w:uiPriority w:val="0"/>
    <w:pPr>
      <w:numPr>
        <w:ilvl w:val="3"/>
        <w:numId w:val="16"/>
      </w:numPr>
    </w:pPr>
  </w:style>
  <w:style w:type="paragraph" w:customStyle="1" w:styleId="169">
    <w:name w:val="CN Level 5 Bullet"/>
    <w:basedOn w:val="164"/>
    <w:qFormat/>
    <w:uiPriority w:val="0"/>
    <w:pPr>
      <w:numPr>
        <w:ilvl w:val="4"/>
        <w:numId w:val="16"/>
      </w:numPr>
    </w:pPr>
  </w:style>
  <w:style w:type="paragraph" w:customStyle="1" w:styleId="170">
    <w:name w:val="CN Level 6 Bullet"/>
    <w:basedOn w:val="164"/>
    <w:qFormat/>
    <w:uiPriority w:val="0"/>
    <w:pPr>
      <w:numPr>
        <w:ilvl w:val="5"/>
        <w:numId w:val="16"/>
      </w:numPr>
    </w:pPr>
  </w:style>
  <w:style w:type="paragraph" w:customStyle="1" w:styleId="171">
    <w:name w:val="CN Internal Note Level 1 Bullet"/>
    <w:basedOn w:val="1"/>
    <w:qFormat/>
    <w:uiPriority w:val="0"/>
    <w:pPr>
      <w:numPr>
        <w:ilvl w:val="6"/>
        <w:numId w:val="16"/>
      </w:numPr>
      <w:pBdr>
        <w:right w:val="doubleWave" w:color="FF0000" w:sz="6" w:space="4"/>
      </w:pBdr>
      <w:overflowPunct/>
      <w:autoSpaceDE/>
      <w:autoSpaceDN/>
      <w:adjustRightInd/>
      <w:spacing w:before="28" w:after="28" w:line="240" w:lineRule="auto"/>
      <w:textAlignment w:val="auto"/>
    </w:pPr>
    <w:rPr>
      <w:rFonts w:ascii="宋体常规" w:hAnsi="宋体常规" w:eastAsia="宋体"/>
      <w:color w:val="FF0000"/>
      <w:spacing w:val="0"/>
      <w:sz w:val="20"/>
    </w:rPr>
  </w:style>
  <w:style w:type="paragraph" w:customStyle="1" w:styleId="172">
    <w:name w:val="CN Internal Note Level 2 Bullet"/>
    <w:basedOn w:val="1"/>
    <w:qFormat/>
    <w:uiPriority w:val="0"/>
    <w:pPr>
      <w:numPr>
        <w:ilvl w:val="7"/>
        <w:numId w:val="16"/>
      </w:numPr>
      <w:pBdr>
        <w:right w:val="doubleWave" w:color="FF0000" w:sz="6" w:space="4"/>
      </w:pBdr>
      <w:tabs>
        <w:tab w:val="left" w:pos="360"/>
      </w:tabs>
      <w:overflowPunct/>
      <w:autoSpaceDE/>
      <w:autoSpaceDN/>
      <w:adjustRightInd/>
      <w:spacing w:before="28" w:after="28" w:line="240" w:lineRule="auto"/>
      <w:textAlignment w:val="auto"/>
    </w:pPr>
    <w:rPr>
      <w:rFonts w:ascii="宋体常规" w:hAnsi="宋体常规" w:eastAsia="宋体"/>
      <w:color w:val="FF0000"/>
      <w:spacing w:val="0"/>
      <w:sz w:val="20"/>
    </w:rPr>
  </w:style>
  <w:style w:type="paragraph" w:customStyle="1" w:styleId="173">
    <w:name w:val="CN Paragraph Bold"/>
    <w:basedOn w:val="164"/>
    <w:qFormat/>
    <w:uiPriority w:val="0"/>
    <w:rPr>
      <w:b/>
      <w:bCs/>
    </w:rPr>
  </w:style>
  <w:style w:type="paragraph" w:customStyle="1" w:styleId="174">
    <w:name w:val="CN Appendix Title"/>
    <w:basedOn w:val="1"/>
    <w:next w:val="164"/>
    <w:qFormat/>
    <w:uiPriority w:val="0"/>
    <w:pPr>
      <w:numPr>
        <w:ilvl w:val="1"/>
        <w:numId w:val="17"/>
      </w:numPr>
      <w:overflowPunct/>
      <w:autoSpaceDE/>
      <w:autoSpaceDN/>
      <w:adjustRightInd/>
      <w:spacing w:before="144" w:after="72" w:line="240" w:lineRule="auto"/>
      <w:ind w:left="720" w:hanging="720"/>
      <w:jc w:val="center"/>
      <w:textAlignment w:val="auto"/>
    </w:pPr>
    <w:rPr>
      <w:rFonts w:ascii="宋体常规" w:hAnsi="宋体常规" w:eastAsia="宋体"/>
      <w:b/>
      <w:bCs/>
      <w:spacing w:val="0"/>
      <w:sz w:val="28"/>
      <w:szCs w:val="28"/>
    </w:rPr>
  </w:style>
  <w:style w:type="paragraph" w:customStyle="1" w:styleId="175">
    <w:name w:val="CN Appendix Item"/>
    <w:basedOn w:val="164"/>
    <w:next w:val="1"/>
    <w:qFormat/>
    <w:uiPriority w:val="0"/>
    <w:pPr>
      <w:numPr>
        <w:ilvl w:val="2"/>
        <w:numId w:val="17"/>
      </w:numPr>
      <w:spacing w:before="120"/>
    </w:pPr>
    <w:rPr>
      <w:b/>
      <w:bCs/>
      <w:sz w:val="22"/>
      <w:szCs w:val="22"/>
    </w:rPr>
  </w:style>
  <w:style w:type="paragraph" w:customStyle="1" w:styleId="176">
    <w:name w:val="CN Appendix Reset"/>
    <w:basedOn w:val="164"/>
    <w:qFormat/>
    <w:uiPriority w:val="0"/>
    <w:pPr>
      <w:numPr>
        <w:ilvl w:val="0"/>
        <w:numId w:val="17"/>
      </w:numPr>
    </w:pPr>
  </w:style>
  <w:style w:type="paragraph" w:customStyle="1" w:styleId="177">
    <w:name w:val="CN Head 1"/>
    <w:basedOn w:val="164"/>
    <w:qFormat/>
    <w:uiPriority w:val="0"/>
    <w:pPr>
      <w:keepNext/>
      <w:keepLines/>
      <w:numPr>
        <w:ilvl w:val="1"/>
        <w:numId w:val="18"/>
      </w:numPr>
      <w:spacing w:before="72" w:after="120"/>
      <w:jc w:val="left"/>
      <w:outlineLvl w:val="0"/>
    </w:pPr>
    <w:rPr>
      <w:rFonts w:ascii="Arial" w:hAnsi="Arial"/>
      <w:b/>
      <w:sz w:val="24"/>
      <w:szCs w:val="24"/>
    </w:rPr>
  </w:style>
  <w:style w:type="paragraph" w:customStyle="1" w:styleId="178">
    <w:name w:val="CN Head 2"/>
    <w:basedOn w:val="164"/>
    <w:uiPriority w:val="0"/>
    <w:pPr>
      <w:keepNext/>
      <w:keepLines/>
      <w:numPr>
        <w:ilvl w:val="2"/>
        <w:numId w:val="18"/>
      </w:numPr>
      <w:spacing w:before="72" w:after="120"/>
      <w:jc w:val="left"/>
      <w:outlineLvl w:val="1"/>
    </w:pPr>
    <w:rPr>
      <w:rFonts w:ascii="Arial" w:hAnsi="Arial"/>
      <w:b/>
      <w:sz w:val="22"/>
      <w:szCs w:val="24"/>
    </w:rPr>
  </w:style>
  <w:style w:type="paragraph" w:customStyle="1" w:styleId="179">
    <w:name w:val="CN Head 3"/>
    <w:basedOn w:val="164"/>
    <w:qFormat/>
    <w:uiPriority w:val="0"/>
    <w:pPr>
      <w:keepNext/>
      <w:keepLines/>
      <w:numPr>
        <w:ilvl w:val="3"/>
        <w:numId w:val="18"/>
      </w:numPr>
      <w:spacing w:before="72" w:after="120"/>
      <w:jc w:val="left"/>
    </w:pPr>
    <w:rPr>
      <w:rFonts w:ascii="Arial" w:hAnsi="Arial"/>
      <w:b/>
      <w:szCs w:val="24"/>
    </w:rPr>
  </w:style>
  <w:style w:type="paragraph" w:customStyle="1" w:styleId="180">
    <w:name w:val="CN Level 1 List"/>
    <w:basedOn w:val="164"/>
    <w:qFormat/>
    <w:uiPriority w:val="0"/>
    <w:pPr>
      <w:numPr>
        <w:ilvl w:val="4"/>
        <w:numId w:val="18"/>
      </w:numPr>
      <w:spacing w:before="0" w:after="120"/>
    </w:pPr>
    <w:rPr>
      <w:rFonts w:ascii="Arial" w:hAnsi="Arial"/>
      <w:szCs w:val="24"/>
    </w:rPr>
  </w:style>
  <w:style w:type="paragraph" w:customStyle="1" w:styleId="181">
    <w:name w:val="CN Level 2 List"/>
    <w:basedOn w:val="164"/>
    <w:qFormat/>
    <w:uiPriority w:val="0"/>
    <w:pPr>
      <w:numPr>
        <w:ilvl w:val="5"/>
        <w:numId w:val="18"/>
      </w:numPr>
      <w:spacing w:before="0" w:after="120"/>
    </w:pPr>
    <w:rPr>
      <w:rFonts w:ascii="Arial" w:hAnsi="Arial"/>
      <w:szCs w:val="24"/>
    </w:rPr>
  </w:style>
  <w:style w:type="paragraph" w:customStyle="1" w:styleId="182">
    <w:name w:val="CN Level 3 List"/>
    <w:basedOn w:val="164"/>
    <w:uiPriority w:val="0"/>
    <w:pPr>
      <w:numPr>
        <w:ilvl w:val="6"/>
        <w:numId w:val="18"/>
      </w:numPr>
      <w:spacing w:before="0" w:after="120"/>
    </w:pPr>
    <w:rPr>
      <w:rFonts w:ascii="Arial" w:hAnsi="Arial"/>
      <w:szCs w:val="24"/>
    </w:rPr>
  </w:style>
  <w:style w:type="paragraph" w:customStyle="1" w:styleId="183">
    <w:name w:val="CN Level 4 List"/>
    <w:basedOn w:val="164"/>
    <w:uiPriority w:val="0"/>
    <w:pPr>
      <w:numPr>
        <w:ilvl w:val="7"/>
        <w:numId w:val="18"/>
      </w:numPr>
      <w:spacing w:before="0" w:after="120"/>
    </w:pPr>
    <w:rPr>
      <w:rFonts w:ascii="Arial" w:hAnsi="Arial"/>
      <w:szCs w:val="24"/>
    </w:rPr>
  </w:style>
  <w:style w:type="paragraph" w:customStyle="1" w:styleId="184">
    <w:name w:val="CN Level 5 List"/>
    <w:basedOn w:val="164"/>
    <w:uiPriority w:val="0"/>
    <w:pPr>
      <w:numPr>
        <w:ilvl w:val="8"/>
        <w:numId w:val="18"/>
      </w:numPr>
      <w:spacing w:before="0" w:after="120"/>
    </w:pPr>
    <w:rPr>
      <w:rFonts w:ascii="Arial" w:hAnsi="Arial"/>
      <w:szCs w:val="24"/>
    </w:rPr>
  </w:style>
  <w:style w:type="paragraph" w:customStyle="1" w:styleId="185">
    <w:name w:val="CN Title"/>
    <w:basedOn w:val="164"/>
    <w:qFormat/>
    <w:uiPriority w:val="0"/>
    <w:pPr>
      <w:keepNext/>
      <w:keepLines/>
      <w:numPr>
        <w:ilvl w:val="0"/>
        <w:numId w:val="18"/>
      </w:numPr>
      <w:spacing w:before="144" w:after="72"/>
      <w:jc w:val="center"/>
    </w:pPr>
    <w:rPr>
      <w:rFonts w:ascii="Arial" w:hAnsi="Arial"/>
      <w:b/>
      <w:sz w:val="28"/>
      <w:szCs w:val="24"/>
    </w:rPr>
  </w:style>
  <w:style w:type="paragraph" w:customStyle="1" w:styleId="186">
    <w:name w:val="Head 2"/>
    <w:basedOn w:val="1"/>
    <w:uiPriority w:val="0"/>
    <w:pPr>
      <w:overflowPunct/>
      <w:autoSpaceDE/>
      <w:autoSpaceDN/>
      <w:adjustRightInd/>
      <w:spacing w:after="0" w:line="240" w:lineRule="auto"/>
      <w:jc w:val="left"/>
      <w:textAlignment w:val="auto"/>
    </w:pPr>
    <w:rPr>
      <w:rFonts w:ascii="Arial" w:hAnsi="Arial" w:eastAsia="宋体"/>
      <w:spacing w:val="0"/>
      <w:sz w:val="20"/>
    </w:rPr>
  </w:style>
  <w:style w:type="paragraph" w:customStyle="1" w:styleId="187">
    <w:name w:val="CN Internal Note Text"/>
    <w:basedOn w:val="164"/>
    <w:uiPriority w:val="0"/>
    <w:pPr>
      <w:pBdr>
        <w:right w:val="doubleWave" w:color="FF0000" w:sz="6" w:space="4"/>
      </w:pBdr>
      <w:spacing w:before="0" w:after="120"/>
    </w:pPr>
    <w:rPr>
      <w:rFonts w:ascii="Arial" w:hAnsi="Arial"/>
      <w:b/>
      <w:color w:val="FF0000"/>
      <w:sz w:val="18"/>
      <w:szCs w:val="24"/>
    </w:rPr>
  </w:style>
  <w:style w:type="character" w:customStyle="1" w:styleId="188">
    <w:name w:val="CN Paragraph Char"/>
    <w:uiPriority w:val="0"/>
    <w:rPr>
      <w:rFonts w:ascii="Arial" w:hAnsi="Arial"/>
      <w:lang w:val="en-US" w:eastAsia="en-US" w:bidi="ar-SA"/>
    </w:rPr>
  </w:style>
  <w:style w:type="character" w:customStyle="1" w:styleId="189">
    <w:name w:val="Internal Note Text Char"/>
    <w:uiPriority w:val="0"/>
    <w:rPr>
      <w:rFonts w:ascii="Arial" w:hAnsi="Arial" w:cs="Arial"/>
      <w:b/>
      <w:bCs/>
      <w:color w:val="FF0000"/>
      <w:szCs w:val="24"/>
      <w:lang w:val="en-US" w:eastAsia="en-US" w:bidi="ar-SA"/>
    </w:rPr>
  </w:style>
  <w:style w:type="character" w:customStyle="1" w:styleId="190">
    <w:name w:val="CN Paragraph Char2"/>
    <w:uiPriority w:val="0"/>
    <w:rPr>
      <w:rFonts w:ascii="Arial" w:hAnsi="Arial"/>
      <w:lang w:val="en-US" w:eastAsia="en-US" w:bidi="ar-SA"/>
    </w:rPr>
  </w:style>
  <w:style w:type="paragraph" w:customStyle="1" w:styleId="191">
    <w:name w:val="Heading Bar"/>
    <w:basedOn w:val="1"/>
    <w:next w:val="5"/>
    <w:uiPriority w:val="0"/>
    <w:pPr>
      <w:keepNext/>
      <w:keepLines/>
      <w:shd w:val="solid" w:color="auto" w:fill="auto"/>
      <w:spacing w:before="240" w:after="0" w:line="240" w:lineRule="auto"/>
      <w:ind w:right="7589"/>
      <w:jc w:val="left"/>
    </w:pPr>
    <w:rPr>
      <w:rFonts w:ascii="Book Antiqua" w:hAnsi="Book Antiqua" w:eastAsia="宋体"/>
      <w:color w:val="FFFFFF"/>
      <w:spacing w:val="0"/>
      <w:sz w:val="8"/>
      <w:lang w:eastAsia="zh-CN"/>
    </w:rPr>
  </w:style>
  <w:style w:type="paragraph" w:customStyle="1" w:styleId="192">
    <w:name w:val="Table Bold"/>
    <w:basedOn w:val="1"/>
    <w:uiPriority w:val="0"/>
    <w:pPr>
      <w:overflowPunct/>
      <w:autoSpaceDE/>
      <w:autoSpaceDN/>
      <w:adjustRightInd/>
      <w:snapToGrid w:val="0"/>
      <w:spacing w:before="120" w:after="120" w:line="300" w:lineRule="exact"/>
      <w:jc w:val="left"/>
      <w:textAlignment w:val="auto"/>
    </w:pPr>
    <w:rPr>
      <w:rFonts w:ascii="Arial" w:hAnsi="Arial" w:eastAsia="Arial"/>
      <w:b/>
      <w:spacing w:val="0"/>
      <w:sz w:val="21"/>
      <w:szCs w:val="21"/>
      <w:lang w:eastAsia="zh-TW"/>
    </w:rPr>
  </w:style>
  <w:style w:type="paragraph" w:customStyle="1" w:styleId="193">
    <w:name w:val="Table Text Char"/>
    <w:basedOn w:val="1"/>
    <w:uiPriority w:val="0"/>
    <w:pPr>
      <w:overflowPunct/>
      <w:autoSpaceDE/>
      <w:autoSpaceDN/>
      <w:adjustRightInd/>
      <w:snapToGrid w:val="0"/>
      <w:spacing w:before="120" w:after="120" w:line="300" w:lineRule="exact"/>
      <w:jc w:val="left"/>
      <w:textAlignment w:val="auto"/>
    </w:pPr>
    <w:rPr>
      <w:rFonts w:ascii="Arial" w:hAnsi="Arial" w:eastAsia="Arial"/>
      <w:spacing w:val="0"/>
      <w:sz w:val="21"/>
      <w:szCs w:val="21"/>
      <w:lang w:eastAsia="zh-TW"/>
    </w:rPr>
  </w:style>
  <w:style w:type="paragraph" w:customStyle="1" w:styleId="194">
    <w:name w:val="Char Char Char Char Char Char Char Char Char Char Char1 Char Char Char Char"/>
    <w:basedOn w:val="1"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Tahoma" w:hAnsi="Tahoma" w:eastAsia="宋体"/>
      <w:spacing w:val="0"/>
      <w:kern w:val="2"/>
      <w:szCs w:val="24"/>
      <w:lang w:eastAsia="zh-CN"/>
    </w:rPr>
  </w:style>
  <w:style w:type="paragraph" w:customStyle="1" w:styleId="195">
    <w:name w:val="Subtitulo"/>
    <w:basedOn w:val="1"/>
    <w:next w:val="1"/>
    <w:uiPriority w:val="0"/>
    <w:pPr>
      <w:keepNext/>
      <w:keepLines/>
      <w:spacing w:before="40" w:after="0" w:line="240" w:lineRule="atLeast"/>
      <w:jc w:val="left"/>
    </w:pPr>
    <w:rPr>
      <w:rFonts w:ascii="Helvetica" w:hAnsi="Helvetica" w:eastAsia="PMingLiU"/>
      <w:b/>
      <w:spacing w:val="0"/>
      <w:lang w:eastAsia="zh-TW"/>
    </w:rPr>
  </w:style>
  <w:style w:type="paragraph" w:customStyle="1" w:styleId="196">
    <w:name w:val="Normal 2"/>
    <w:qFormat/>
    <w:uiPriority w:val="0"/>
    <w:pPr>
      <w:widowControl w:val="0"/>
      <w:spacing w:line="360" w:lineRule="auto"/>
      <w:ind w:right="114"/>
    </w:pPr>
    <w:rPr>
      <w:rFonts w:ascii="Times New Roman" w:hAnsi="Times New Roman" w:eastAsia="Times New Roman" w:cs="Times New Roman"/>
      <w:snapToGrid w:val="0"/>
      <w:sz w:val="24"/>
      <w:lang w:val="en-US" w:eastAsia="en-US" w:bidi="ar-SA"/>
    </w:rPr>
  </w:style>
  <w:style w:type="paragraph" w:customStyle="1" w:styleId="197">
    <w:name w:val="内容2"/>
    <w:basedOn w:val="1"/>
    <w:uiPriority w:val="0"/>
    <w:pPr>
      <w:widowControl w:val="0"/>
      <w:tabs>
        <w:tab w:val="left" w:pos="420"/>
        <w:tab w:val="left" w:pos="780"/>
      </w:tabs>
      <w:overflowPunct/>
      <w:autoSpaceDE/>
      <w:autoSpaceDN/>
      <w:adjustRightInd/>
      <w:spacing w:after="120" w:line="240" w:lineRule="auto"/>
      <w:ind w:left="1418" w:hanging="420"/>
      <w:textAlignment w:val="auto"/>
    </w:pPr>
    <w:rPr>
      <w:rFonts w:ascii="Times New Roman" w:hAnsi="Times New Roman" w:eastAsia="Times New Roman"/>
      <w:spacing w:val="0"/>
      <w:sz w:val="21"/>
    </w:rPr>
  </w:style>
  <w:style w:type="paragraph" w:customStyle="1" w:styleId="198">
    <w:name w:val="Char Char Char Char Char Char Char Char Char Char Char1 Char Char Char Char Char Char Char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Tahoma" w:hAnsi="Tahoma" w:eastAsia="宋体"/>
      <w:spacing w:val="0"/>
      <w:kern w:val="2"/>
      <w:szCs w:val="24"/>
      <w:lang w:eastAsia="zh-CN"/>
    </w:rPr>
  </w:style>
  <w:style w:type="paragraph" w:customStyle="1" w:styleId="199">
    <w:name w:val="Char Char Char Char Char Char Char Char Char Char Char1 Char Char Char Char Char Char Char Char Char Char Char"/>
    <w:basedOn w:val="1"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Tahoma" w:hAnsi="Tahoma" w:eastAsia="宋体"/>
      <w:spacing w:val="0"/>
      <w:kern w:val="2"/>
      <w:szCs w:val="24"/>
      <w:lang w:eastAsia="zh-CN"/>
    </w:rPr>
  </w:style>
  <w:style w:type="paragraph" w:customStyle="1" w:styleId="200">
    <w:name w:val="Non-hidden instructional text"/>
    <w:basedOn w:val="1"/>
    <w:qFormat/>
    <w:uiPriority w:val="0"/>
    <w:pPr>
      <w:spacing w:before="60" w:after="60" w:line="240" w:lineRule="auto"/>
      <w:jc w:val="left"/>
    </w:pPr>
    <w:rPr>
      <w:rFonts w:ascii="Times New Roman" w:hAnsi="Times New Roman" w:eastAsia="宋体"/>
      <w:i/>
      <w:color w:val="0000FF"/>
      <w:spacing w:val="0"/>
      <w:sz w:val="20"/>
      <w:lang w:val="en-AU" w:eastAsia="zh-CN"/>
    </w:rPr>
  </w:style>
  <w:style w:type="paragraph" w:customStyle="1" w:styleId="201">
    <w:name w:val="Textzeile"/>
    <w:basedOn w:val="1"/>
    <w:uiPriority w:val="0"/>
    <w:pPr>
      <w:overflowPunct/>
      <w:autoSpaceDE/>
      <w:autoSpaceDN/>
      <w:adjustRightInd/>
      <w:spacing w:after="0" w:line="240" w:lineRule="auto"/>
      <w:jc w:val="left"/>
      <w:textAlignment w:val="auto"/>
    </w:pPr>
    <w:rPr>
      <w:rFonts w:ascii="ITC Officina Sans Book" w:hAnsi="ITC Officina Sans Book" w:eastAsia="宋体"/>
      <w:b/>
      <w:spacing w:val="0"/>
      <w:sz w:val="22"/>
      <w:lang w:eastAsia="zh-CN"/>
    </w:rPr>
  </w:style>
  <w:style w:type="paragraph" w:customStyle="1" w:styleId="202">
    <w:name w:val="TY"/>
    <w:basedOn w:val="4"/>
    <w:qFormat/>
    <w:uiPriority w:val="0"/>
    <w:pPr>
      <w:keepLines/>
      <w:numPr>
        <w:ilvl w:val="1"/>
        <w:numId w:val="19"/>
      </w:numPr>
      <w:pBdr>
        <w:top w:val="none" w:color="auto" w:sz="0" w:space="0"/>
      </w:pBdr>
      <w:overflowPunct/>
      <w:autoSpaceDE/>
      <w:autoSpaceDN/>
      <w:adjustRightInd/>
      <w:spacing w:before="260" w:after="260" w:line="416" w:lineRule="auto"/>
      <w:jc w:val="left"/>
      <w:textAlignment w:val="auto"/>
    </w:pPr>
    <w:rPr>
      <w:rFonts w:ascii="楷体_GB2312" w:hAnsi="Arial" w:eastAsia="楷体_GB2312"/>
      <w:bCs/>
      <w:spacing w:val="0"/>
      <w:sz w:val="24"/>
      <w:szCs w:val="24"/>
      <w:lang w:eastAsia="zh-CN"/>
    </w:rPr>
  </w:style>
  <w:style w:type="paragraph" w:customStyle="1" w:styleId="203">
    <w:name w:val="Char Char Char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Tahoma" w:hAnsi="Tahoma" w:eastAsia="宋体"/>
      <w:spacing w:val="0"/>
      <w:kern w:val="2"/>
      <w:szCs w:val="24"/>
      <w:lang w:eastAsia="zh-CN"/>
    </w:rPr>
  </w:style>
  <w:style w:type="paragraph" w:customStyle="1" w:styleId="204">
    <w:name w:val="Char"/>
    <w:basedOn w:val="1"/>
    <w:qFormat/>
    <w:uiPriority w:val="0"/>
    <w:pPr>
      <w:widowControl w:val="0"/>
      <w:overflowPunct/>
      <w:autoSpaceDE/>
      <w:autoSpaceDN/>
      <w:adjustRightInd/>
      <w:spacing w:after="0" w:line="240" w:lineRule="auto"/>
      <w:textAlignment w:val="auto"/>
    </w:pPr>
    <w:rPr>
      <w:rFonts w:ascii="Tahoma" w:hAnsi="Tahoma" w:eastAsia="宋体"/>
      <w:spacing w:val="0"/>
      <w:kern w:val="2"/>
      <w:szCs w:val="24"/>
      <w:lang w:eastAsia="zh-CN"/>
    </w:rPr>
  </w:style>
  <w:style w:type="paragraph" w:customStyle="1" w:styleId="205">
    <w:name w:val="table"/>
    <w:basedOn w:val="1"/>
    <w:qFormat/>
    <w:uiPriority w:val="0"/>
    <w:pPr>
      <w:overflowPunct/>
      <w:autoSpaceDE/>
      <w:autoSpaceDN/>
      <w:adjustRightInd/>
      <w:spacing w:after="0" w:line="240" w:lineRule="auto"/>
      <w:jc w:val="left"/>
      <w:textAlignment w:val="auto"/>
    </w:pPr>
    <w:rPr>
      <w:rFonts w:ascii="Arial" w:hAnsi="Arial" w:eastAsia="宋体" w:cs="Arial"/>
      <w:spacing w:val="0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Proposal%20Template%20(MIDDLE%20FONT).dot" TargetMode="Externa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Proposal Template (MIDDLE FONT)</Template>
  <Company>IBM</Company>
  <Pages>4</Pages>
  <Words>113</Words>
  <Characters>645</Characters>
  <Lines>5</Lines>
  <Paragraphs>1</Paragraphs>
  <TotalTime>6</TotalTime>
  <ScaleCrop>false</ScaleCrop>
  <LinksUpToDate>false</LinksUpToDate>
  <CharactersWithSpaces>757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2016-12-07T08:21:00Z</dcterms:created>
  <dc:creator>Yi Hong</dc:creator>
  <cp:lastModifiedBy>繁华小世界</cp:lastModifiedBy>
  <cp:lastPrinted>2005-06-06T09:18:00Z</cp:lastPrinted>
  <dcterms:modified xsi:type="dcterms:W3CDTF">2020-03-19T01:37:13Z</dcterms:modified>
  <dc:subject>Config Log</dc:subject>
  <dc:title>南车青岛四方机车车辆股份有限公司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